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7C71" w14:textId="77777777" w:rsidR="00C6554A" w:rsidRPr="008B5277" w:rsidRDefault="002554CD" w:rsidP="00C6554A">
      <w:pPr>
        <w:spacing w:before="700"/>
        <w:jc w:val="center"/>
      </w:pPr>
      <w:bookmarkStart w:id="0" w:name="_Toc321147149"/>
      <w:bookmarkStart w:id="1" w:name="_Toc318188227"/>
      <w:bookmarkStart w:id="2" w:name="_Toc318188327"/>
      <w:bookmarkStart w:id="3" w:name="_Toc318189312"/>
      <w:bookmarkStart w:id="4" w:name="_Toc321147011"/>
      <w:r w:rsidRPr="008B5277">
        <w:rPr>
          <w:rFonts w:eastAsia="Times New Roman" w:cs="Times New Roman"/>
          <w:noProof/>
        </w:rPr>
        <w:drawing>
          <wp:inline distT="0" distB="0" distL="0" distR="0" wp14:anchorId="0446AF6B" wp14:editId="2C91ABBF">
            <wp:extent cx="2400300" cy="166878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rotWithShape="1">
                    <a:blip r:embed="rId7">
                      <a:extLst>
                        <a:ext uri="{BEBA8EAE-BF5A-486C-A8C5-ECC9F3942E4B}">
                          <a14:imgProps xmlns:a14="http://schemas.microsoft.com/office/drawing/2010/main">
                            <a14:imgLayer r:embed="rId8">
                              <a14:imgEffect>
                                <a14:backgroundRemoval t="25555" b="76667" l="11561" r="87237"/>
                              </a14:imgEffect>
                            </a14:imgLayer>
                          </a14:imgProps>
                        </a:ext>
                        <a:ext uri="{28A0092B-C50C-407E-A947-70E740481C1C}">
                          <a14:useLocalDpi xmlns:a14="http://schemas.microsoft.com/office/drawing/2010/main" val="0"/>
                        </a:ext>
                      </a:extLst>
                    </a:blip>
                    <a:srcRect l="2102" t="36388" r="3303" b="33194"/>
                    <a:stretch>
                      <a:fillRect/>
                    </a:stretch>
                  </pic:blipFill>
                  <pic:spPr bwMode="auto">
                    <a:xfrm>
                      <a:off x="0" y="0"/>
                      <a:ext cx="2400300" cy="1668780"/>
                    </a:xfrm>
                    <a:prstGeom prst="rect">
                      <a:avLst/>
                    </a:prstGeom>
                    <a:noFill/>
                    <a:ln>
                      <a:noFill/>
                    </a:ln>
                    <a:effectLst/>
                    <a:extLst>
                      <a:ext uri="{53640926-AAD7-44D8-BBD7-CCE9431645EC}">
                        <a14:shadowObscured xmlns:a14="http://schemas.microsoft.com/office/drawing/2010/main"/>
                      </a:ext>
                    </a:extLst>
                  </pic:spPr>
                </pic:pic>
              </a:graphicData>
            </a:graphic>
          </wp:inline>
        </w:drawing>
      </w:r>
    </w:p>
    <w:bookmarkEnd w:id="0"/>
    <w:bookmarkEnd w:id="1"/>
    <w:bookmarkEnd w:id="2"/>
    <w:bookmarkEnd w:id="3"/>
    <w:bookmarkEnd w:id="4"/>
    <w:p w14:paraId="5A499E0B" w14:textId="77777777" w:rsidR="00C6554A" w:rsidRDefault="0098621A" w:rsidP="00C6554A">
      <w:pPr>
        <w:pStyle w:val="Title"/>
        <w:spacing w:before="500" w:after="240"/>
      </w:pPr>
      <w:r>
        <w:rPr>
          <w:rFonts w:ascii="Bungee" w:eastAsia="Bungee" w:hAnsi="Bungee" w:cs="Bungee"/>
          <w:sz w:val="52"/>
        </w:rPr>
        <w:t>KoBi – Komuniti Bijak</w:t>
      </w:r>
    </w:p>
    <w:p w14:paraId="5540DF2A" w14:textId="77777777" w:rsidR="00C6554A" w:rsidRPr="00D5413C" w:rsidRDefault="00C36304" w:rsidP="00C6554A">
      <w:pPr>
        <w:spacing w:after="560"/>
        <w:jc w:val="center"/>
      </w:pPr>
      <w:r>
        <w:rPr>
          <w:rFonts w:ascii="Yanone Kaffeesatz" w:eastAsia="Yanone Kaffeesatz" w:hAnsi="Yanone Kaffeesatz" w:cs="Yanone Kaffeesatz"/>
          <w:sz w:val="40"/>
        </w:rPr>
        <w:t>A smarter way to care for our neighbourhood</w:t>
      </w:r>
    </w:p>
    <w:p w14:paraId="34BE3FED" w14:textId="77777777" w:rsidR="0098621A" w:rsidRPr="00C36304" w:rsidRDefault="00C36304" w:rsidP="00C36304">
      <w:pPr>
        <w:jc w:val="center"/>
      </w:pPr>
      <w:r w:rsidRPr="00C36304">
        <w:rPr>
          <w:rFonts w:eastAsia="Times New Roman" w:cs="Times New Roman"/>
          <w:b/>
          <w:bCs/>
          <w:szCs w:val="28"/>
        </w:rPr>
        <w:t>Team Name</w:t>
      </w:r>
      <w:r w:rsidRPr="00C36304">
        <w:rPr>
          <w:rFonts w:eastAsia="Times New Roman" w:cs="Times New Roman"/>
          <w:szCs w:val="28"/>
        </w:rPr>
        <w:t xml:space="preserve">           : </w:t>
      </w:r>
      <w:r w:rsidR="00046395">
        <w:rPr>
          <w:rFonts w:eastAsia="Times New Roman" w:cs="Times New Roman"/>
          <w:szCs w:val="28"/>
        </w:rPr>
        <w:t xml:space="preserve">  </w:t>
      </w:r>
      <w:r w:rsidRPr="00C36304">
        <w:rPr>
          <w:rFonts w:eastAsia="Times New Roman" w:cs="Times New Roman"/>
          <w:szCs w:val="28"/>
        </w:rPr>
        <w:t>Alchemist: Project KoBi</w:t>
      </w:r>
    </w:p>
    <w:p w14:paraId="01A72FA2" w14:textId="77777777" w:rsidR="00C36304" w:rsidRDefault="00C36304" w:rsidP="00C36304">
      <w:pPr>
        <w:jc w:val="center"/>
      </w:pPr>
      <w:r w:rsidRPr="00C36304">
        <w:rPr>
          <w:rFonts w:eastAsia="Times New Roman" w:cs="Times New Roman"/>
          <w:b/>
          <w:bCs/>
          <w:szCs w:val="28"/>
        </w:rPr>
        <w:t xml:space="preserve">Team Members </w:t>
      </w:r>
      <w:r w:rsidRPr="00C36304">
        <w:rPr>
          <w:rFonts w:eastAsia="Times New Roman" w:cs="Times New Roman"/>
          <w:szCs w:val="28"/>
        </w:rPr>
        <w:t xml:space="preserve">   : </w:t>
      </w:r>
      <w:r>
        <w:rPr>
          <w:rFonts w:eastAsia="Times New Roman" w:cs="Times New Roman"/>
          <w:szCs w:val="28"/>
        </w:rPr>
        <w:t xml:space="preserve">  </w:t>
      </w:r>
      <w:r w:rsidR="00046395">
        <w:rPr>
          <w:rFonts w:eastAsia="Times New Roman" w:cs="Times New Roman"/>
          <w:szCs w:val="28"/>
        </w:rPr>
        <w:t xml:space="preserve"> </w:t>
      </w:r>
      <w:r>
        <w:rPr>
          <w:rFonts w:eastAsia="Times New Roman" w:cs="Times New Roman"/>
          <w:szCs w:val="28"/>
        </w:rPr>
        <w:t>Laila Karmila</w:t>
      </w:r>
    </w:p>
    <w:p w14:paraId="05DB06BD" w14:textId="77777777" w:rsidR="00C36304" w:rsidRDefault="00C36304" w:rsidP="00C36304">
      <w:pPr>
        <w:jc w:val="center"/>
      </w:pPr>
      <w:r>
        <w:rPr>
          <w:rFonts w:eastAsia="Times New Roman" w:cs="Times New Roman"/>
          <w:szCs w:val="28"/>
        </w:rPr>
        <w:t>Putri Qhailisa</w:t>
      </w:r>
    </w:p>
    <w:p w14:paraId="3E9E2C92" w14:textId="77777777" w:rsidR="00C36304" w:rsidRDefault="00C36304" w:rsidP="00C36304">
      <w:pPr>
        <w:jc w:val="center"/>
      </w:pPr>
      <w:r>
        <w:rPr>
          <w:rFonts w:eastAsia="Times New Roman" w:cs="Times New Roman"/>
          <w:szCs w:val="28"/>
        </w:rPr>
        <w:t>Nazreen Sofea</w:t>
      </w:r>
    </w:p>
    <w:p w14:paraId="5520ACF2" w14:textId="77777777" w:rsidR="00C36304" w:rsidRDefault="00C36304" w:rsidP="00C36304">
      <w:pPr>
        <w:jc w:val="center"/>
      </w:pPr>
      <w:r>
        <w:rPr>
          <w:rFonts w:eastAsia="Times New Roman" w:cs="Times New Roman"/>
          <w:szCs w:val="28"/>
        </w:rPr>
        <w:t>Muaz</w:t>
      </w:r>
    </w:p>
    <w:p w14:paraId="61979A93" w14:textId="77777777" w:rsidR="00C36304" w:rsidRDefault="00C36304" w:rsidP="00C36304">
      <w:pPr>
        <w:jc w:val="center"/>
      </w:pPr>
      <w:r>
        <w:rPr>
          <w:rFonts w:eastAsia="Times New Roman" w:cs="Times New Roman"/>
          <w:szCs w:val="28"/>
        </w:rPr>
        <w:t>Hafiz</w:t>
      </w:r>
    </w:p>
    <w:p w14:paraId="1011F15E" w14:textId="77777777" w:rsidR="00C36304" w:rsidRDefault="00C36304" w:rsidP="00C36304">
      <w:pPr>
        <w:jc w:val="center"/>
      </w:pPr>
      <w:r>
        <w:rPr>
          <w:rFonts w:eastAsia="Times New Roman" w:cs="Times New Roman"/>
          <w:b/>
          <w:bCs/>
          <w:szCs w:val="28"/>
        </w:rPr>
        <w:t xml:space="preserve">Institution            </w:t>
      </w:r>
      <w:r w:rsidR="00046395">
        <w:rPr>
          <w:rFonts w:eastAsia="Times New Roman" w:cs="Times New Roman"/>
          <w:b/>
          <w:bCs/>
          <w:szCs w:val="28"/>
        </w:rPr>
        <w:t xml:space="preserve">  </w:t>
      </w:r>
      <w:r>
        <w:rPr>
          <w:rFonts w:eastAsia="Times New Roman" w:cs="Times New Roman"/>
          <w:szCs w:val="28"/>
        </w:rPr>
        <w:t>:</w:t>
      </w:r>
      <w:r w:rsidR="00046395">
        <w:rPr>
          <w:rFonts w:eastAsia="Times New Roman" w:cs="Times New Roman"/>
          <w:szCs w:val="28"/>
        </w:rPr>
        <w:t xml:space="preserve">    Universiti Tenaga Nasional (UNITEN)</w:t>
      </w:r>
    </w:p>
    <w:p w14:paraId="1B654F35" w14:textId="77777777" w:rsidR="00046395" w:rsidRPr="00C36304" w:rsidRDefault="00046395" w:rsidP="00046395">
      <w:pPr>
        <w:jc w:val="center"/>
      </w:pPr>
      <w:r>
        <w:rPr>
          <w:rFonts w:eastAsia="Times New Roman" w:cs="Times New Roman"/>
          <w:b/>
          <w:bCs/>
          <w:szCs w:val="28"/>
        </w:rPr>
        <w:t xml:space="preserve">Submission Date   </w:t>
      </w:r>
      <w:r w:rsidRPr="00046395">
        <w:rPr>
          <w:rFonts w:eastAsia="Times New Roman" w:cs="Times New Roman"/>
          <w:szCs w:val="28"/>
        </w:rPr>
        <w:t>:</w:t>
      </w:r>
      <w:r>
        <w:rPr>
          <w:rFonts w:eastAsia="Times New Roman" w:cs="Times New Roman"/>
          <w:szCs w:val="28"/>
        </w:rPr>
        <w:t xml:space="preserve">    23 October 2026</w:t>
      </w:r>
    </w:p>
    <w:p w14:paraId="189C769A" w14:textId="77777777" w:rsidR="00C6554A" w:rsidRDefault="00133438" w:rsidP="00C6554A">
      <w:pPr>
        <w:pStyle w:val="Heading1"/>
        <w:keepNext/>
        <w:keepLines w:val="0"/>
        <w:pageBreakBefore/>
        <w:spacing w:before="320" w:after="140"/>
      </w:pPr>
      <w:r>
        <w:rPr>
          <w:rFonts w:ascii="Bungee" w:eastAsia="Bungee" w:hAnsi="Bungee" w:cs="Bungee"/>
          <w:sz w:val="32"/>
          <w:szCs w:val="40"/>
        </w:rPr>
        <w:lastRenderedPageBreak/>
        <w:t xml:space="preserve">2. </w:t>
      </w:r>
      <w:r w:rsidR="005F1E7D">
        <w:rPr>
          <w:rFonts w:ascii="Bungee" w:eastAsia="Bungee" w:hAnsi="Bungee" w:cs="Bungee"/>
          <w:sz w:val="32"/>
        </w:rPr>
        <w:t>Executive Summary</w:t>
      </w:r>
    </w:p>
    <w:p w14:paraId="457EBD53" w14:textId="77777777" w:rsidR="005F1E7D" w:rsidRPr="00C36304" w:rsidRDefault="00C36304" w:rsidP="00C36304">
      <w:r w:rsidRPr="00C36304">
        <w:rPr>
          <w:rFonts w:eastAsia="Times New Roman" w:cs="Times New Roman"/>
          <w:b/>
          <w:bCs/>
          <w:szCs w:val="26"/>
        </w:rPr>
        <w:t>Identifying the right place</w:t>
      </w:r>
    </w:p>
    <w:p w14:paraId="2A31E8A7" w14:textId="77777777" w:rsidR="00C6554A" w:rsidRPr="00AE571E" w:rsidRDefault="005F1E7D" w:rsidP="00AE571E">
      <w:pPr>
        <w:jc w:val="both"/>
      </w:pPr>
      <w:r w:rsidRPr="00AE571E">
        <w:rPr>
          <w:rFonts w:eastAsia="Times New Roman" w:cs="Times New Roman"/>
          <w:szCs w:val="24"/>
        </w:rPr>
        <w:t>KoBi – Komuniti Bijak is a neighbourhood application with an interactive 2D map that helps residents report facility issues, track repair progress and discover community and recycling process. The app connects residents with Sime Darby Property (SDP) to ensure that facilities are well maintained and that community engagement is made easier.</w:t>
      </w:r>
    </w:p>
    <w:p w14:paraId="57B71DCB" w14:textId="77777777" w:rsidR="005F1E7D" w:rsidRPr="00AE571E" w:rsidRDefault="005F1E7D" w:rsidP="00AE571E">
      <w:pPr>
        <w:jc w:val="both"/>
      </w:pPr>
      <w:r w:rsidRPr="00AE571E">
        <w:rPr>
          <w:rFonts w:eastAsia="Times New Roman" w:cs="Times New Roman"/>
          <w:szCs w:val="24"/>
        </w:rPr>
        <w:t>Our target users are residents living in the township and SDP staff responsible for facility management and community programmes. KoBi addresses three key problems: difficulty in identifying the exact facility to report, lack of clear updates on repair progress and challenges in finding community and recycling activities. By providing a simple, visual and centralized platform, KoBi makes neighbourhood care more transparent, convenient and engaging for everyone</w:t>
      </w:r>
      <w:r w:rsidR="00AE571E" w:rsidRPr="00AE571E">
        <w:rPr>
          <w:rFonts w:eastAsia="Times New Roman" w:cs="Times New Roman"/>
          <w:szCs w:val="24"/>
        </w:rPr>
        <w:t>.</w:t>
      </w:r>
    </w:p>
    <w:p w14:paraId="26FEC765" w14:textId="77777777" w:rsidR="0069510D" w:rsidRPr="0069510D" w:rsidRDefault="00133438" w:rsidP="0069510D">
      <w:pPr>
        <w:pStyle w:val="Heading1"/>
        <w:keepNext/>
        <w:keepLines w:val="0"/>
        <w:spacing w:before="320" w:after="140"/>
      </w:pPr>
      <w:r>
        <w:rPr>
          <w:rFonts w:ascii="Bungee" w:eastAsia="Bungee" w:hAnsi="Bungee" w:cs="Bungee"/>
          <w:sz w:val="32"/>
          <w:szCs w:val="40"/>
        </w:rPr>
        <w:t xml:space="preserve">3. </w:t>
      </w:r>
      <w:r w:rsidR="00AE571E">
        <w:rPr>
          <w:rFonts w:ascii="Bungee" w:eastAsia="Bungee" w:hAnsi="Bungee" w:cs="Bungee"/>
          <w:sz w:val="32"/>
        </w:rPr>
        <w:t>Problem Statemen</w:t>
      </w:r>
      <w:r w:rsidR="0069510D">
        <w:rPr>
          <w:rFonts w:ascii="Bungee" w:eastAsia="Bungee" w:hAnsi="Bungee" w:cs="Bungee"/>
          <w:sz w:val="32"/>
        </w:rPr>
        <w:t>t</w:t>
      </w:r>
    </w:p>
    <w:p w14:paraId="17342E95" w14:textId="77777777" w:rsidR="00AE571E" w:rsidRPr="00133438" w:rsidRDefault="00AE571E" w:rsidP="00133438">
      <w:pPr>
        <w:pStyle w:val="Heading2"/>
        <w:keepNext/>
        <w:keepLines w:val="0"/>
        <w:spacing w:before="180" w:after="140"/>
      </w:pPr>
      <w:r w:rsidRPr="00133438">
        <w:rPr>
          <w:rFonts w:ascii="Bungee" w:eastAsia="Bungee" w:hAnsi="Bungee" w:cs="Bungee"/>
          <w:bCs/>
          <w:caps w:val="0"/>
          <w:szCs w:val="26"/>
        </w:rPr>
        <w:t>Identifying the right place</w:t>
      </w:r>
    </w:p>
    <w:p w14:paraId="47EBC925" w14:textId="77777777" w:rsidR="00AE571E" w:rsidRDefault="00AE571E" w:rsidP="00AE571E">
      <w:r w:rsidRPr="00AE571E">
        <w:rPr>
          <w:rFonts w:eastAsia="Times New Roman" w:cs="Times New Roman"/>
          <w:szCs w:val="24"/>
        </w:rPr>
        <w:t>Resid</w:t>
      </w:r>
      <w:r w:rsidR="00CF6DA9">
        <w:rPr>
          <w:rFonts w:eastAsia="Times New Roman" w:cs="Times New Roman"/>
          <w:szCs w:val="24"/>
        </w:rPr>
        <w:t>en</w:t>
      </w:r>
      <w:r w:rsidRPr="00AE571E">
        <w:rPr>
          <w:rFonts w:eastAsia="Times New Roman" w:cs="Times New Roman"/>
          <w:szCs w:val="24"/>
        </w:rPr>
        <w:t>ts may find it difficult to explain exactly which facility is faulty, especially when several look alike. On the map, they select the specific object before submitting a report</w:t>
      </w:r>
      <w:r>
        <w:rPr>
          <w:rFonts w:eastAsia="Times New Roman" w:cs="Times New Roman"/>
          <w:szCs w:val="24"/>
        </w:rPr>
        <w:t>.</w:t>
      </w:r>
    </w:p>
    <w:p w14:paraId="3B906111" w14:textId="77777777" w:rsidR="00AE571E" w:rsidRDefault="00AE571E" w:rsidP="00AE571E">
      <w:pPr>
        <w:keepNext/>
      </w:pPr>
      <w:r>
        <w:rPr>
          <w:rFonts w:eastAsia="Times New Roman" w:cs="Times New Roman"/>
          <w:b/>
          <w:bCs/>
          <w:szCs w:val="24"/>
        </w:rPr>
        <w:t>Objective :</w:t>
      </w:r>
    </w:p>
    <w:p w14:paraId="2CE88DBD" w14:textId="77777777" w:rsidR="00AE571E" w:rsidRDefault="00AE571E" w:rsidP="00AE571E">
      <w:r>
        <w:rPr>
          <w:rFonts w:eastAsia="Times New Roman" w:cs="Times New Roman"/>
          <w:szCs w:val="24"/>
        </w:rPr>
        <w:t>Make reporting easier with a clear facility location, a short description and an optional photo.</w:t>
      </w:r>
    </w:p>
    <w:p w14:paraId="709246DA" w14:textId="77777777" w:rsidR="00252C47" w:rsidRDefault="0071620F">
      <w:r>
        <w:rPr>
          <w:rFonts w:eastAsia="Times New Roman" w:cs="Times New Roman"/>
        </w:rPr>
        <w:t>Research on citizen participation applications identifies reporting problems with urban infrastructure maintenance as a common use of these tools (Bastos et al., 2022).</w:t>
      </w:r>
    </w:p>
    <w:p w14:paraId="36B50611" w14:textId="77777777" w:rsidR="00AE571E" w:rsidRPr="00133438" w:rsidRDefault="00AE571E" w:rsidP="00133438">
      <w:pPr>
        <w:pStyle w:val="Heading2"/>
        <w:keepNext/>
        <w:keepLines w:val="0"/>
        <w:spacing w:before="180" w:after="140"/>
      </w:pPr>
      <w:r w:rsidRPr="00133438">
        <w:rPr>
          <w:rFonts w:ascii="Bungee" w:eastAsia="Bungee" w:hAnsi="Bungee" w:cs="Bungee"/>
          <w:bCs/>
          <w:caps w:val="0"/>
          <w:szCs w:val="26"/>
        </w:rPr>
        <w:t>Knowing what happens next</w:t>
      </w:r>
    </w:p>
    <w:p w14:paraId="59B6912B" w14:textId="77777777" w:rsidR="00AE571E" w:rsidRDefault="00AE571E" w:rsidP="00AE571E">
      <w:r>
        <w:rPr>
          <w:rFonts w:eastAsia="Times New Roman" w:cs="Times New Roman"/>
          <w:szCs w:val="24"/>
        </w:rPr>
        <w:t>After submitting a report, residents want to know whether it has been received, is being addressed or has been resolved. SDP staff also need organized information to act on.</w:t>
      </w:r>
    </w:p>
    <w:p w14:paraId="4BEBF40A" w14:textId="77777777" w:rsidR="00AE571E" w:rsidRDefault="00AE571E" w:rsidP="00AE571E">
      <w:pPr>
        <w:keepNext/>
      </w:pPr>
      <w:r>
        <w:rPr>
          <w:rFonts w:eastAsia="Times New Roman" w:cs="Times New Roman"/>
          <w:b/>
          <w:bCs/>
          <w:szCs w:val="24"/>
        </w:rPr>
        <w:t>Objective :</w:t>
      </w:r>
    </w:p>
    <w:p w14:paraId="35FE002C" w14:textId="77777777" w:rsidR="0069510D" w:rsidRDefault="00AE571E" w:rsidP="0069510D">
      <w:r>
        <w:rPr>
          <w:rFonts w:eastAsia="Times New Roman" w:cs="Times New Roman"/>
          <w:szCs w:val="24"/>
        </w:rPr>
        <w:t>Keep progress updates, staff notes and evidence of completed repairs in one place.</w:t>
      </w:r>
    </w:p>
    <w:p w14:paraId="6C5957F9" w14:textId="77777777" w:rsidR="0069510D" w:rsidRPr="00133438" w:rsidRDefault="0069510D" w:rsidP="00133438">
      <w:pPr>
        <w:pStyle w:val="Heading2"/>
        <w:keepNext/>
        <w:keepLines w:val="0"/>
        <w:spacing w:before="180" w:after="140"/>
      </w:pPr>
      <w:r w:rsidRPr="00133438">
        <w:rPr>
          <w:rFonts w:ascii="Bungee" w:eastAsia="Bungee" w:hAnsi="Bungee" w:cs="Bungee"/>
          <w:bCs/>
          <w:caps w:val="0"/>
          <w:szCs w:val="26"/>
        </w:rPr>
        <w:t>Missing local activities</w:t>
      </w:r>
    </w:p>
    <w:p w14:paraId="3A90C9F1" w14:textId="77777777" w:rsidR="0069510D" w:rsidRDefault="0069510D" w:rsidP="0069510D">
      <w:r>
        <w:rPr>
          <w:rFonts w:eastAsia="Times New Roman" w:cs="Times New Roman"/>
          <w:szCs w:val="24"/>
        </w:rPr>
        <w:t>Community and recycling announcements may be scattered across different channels. Residents need an easy way to find out what is happening, where it takes place and how to join.</w:t>
      </w:r>
    </w:p>
    <w:p w14:paraId="5F9FFE56" w14:textId="77777777" w:rsidR="0069510D" w:rsidRDefault="0069510D" w:rsidP="0069510D">
      <w:pPr>
        <w:keepNext/>
      </w:pPr>
      <w:r>
        <w:rPr>
          <w:rFonts w:eastAsia="Times New Roman" w:cs="Times New Roman"/>
          <w:b/>
          <w:bCs/>
          <w:szCs w:val="24"/>
        </w:rPr>
        <w:t>Objective :</w:t>
      </w:r>
    </w:p>
    <w:p w14:paraId="17ED16A4" w14:textId="77777777" w:rsidR="0069510D" w:rsidRDefault="0069510D" w:rsidP="0069510D">
      <w:r>
        <w:rPr>
          <w:rFonts w:eastAsia="Times New Roman" w:cs="Times New Roman"/>
          <w:szCs w:val="24"/>
        </w:rPr>
        <w:t>Bring announcements and the option to join or cancel participation into the same app.</w:t>
      </w:r>
    </w:p>
    <w:p w14:paraId="7D8A4C8B" w14:textId="77777777" w:rsidR="00252C47" w:rsidRDefault="0071620F">
      <w:r>
        <w:rPr>
          <w:rFonts w:eastAsia="Times New Roman" w:cs="Times New Roman"/>
        </w:rPr>
        <w:t>Dursun et al. (2024) explain that recycling apps can address knowledge barriers by helping users recognise recyclable materials and understand appropriate recycling methods. This supports KoBi’s provision of accepted-material and collection information.</w:t>
      </w:r>
    </w:p>
    <w:p w14:paraId="3DA76ED3" w14:textId="77777777" w:rsidR="0069510D" w:rsidRDefault="00133438" w:rsidP="0069510D">
      <w:pPr>
        <w:pStyle w:val="Heading1"/>
        <w:keepNext/>
        <w:keepLines w:val="0"/>
        <w:pageBreakBefore/>
        <w:spacing w:before="320" w:after="140"/>
      </w:pPr>
      <w:r>
        <w:rPr>
          <w:rFonts w:ascii="Bungee" w:eastAsia="Bungee" w:hAnsi="Bungee" w:cs="Bungee"/>
          <w:sz w:val="32"/>
          <w:szCs w:val="40"/>
        </w:rPr>
        <w:lastRenderedPageBreak/>
        <w:t xml:space="preserve">4. </w:t>
      </w:r>
      <w:r w:rsidR="0069510D">
        <w:rPr>
          <w:rFonts w:ascii="Bungee" w:eastAsia="Bungee" w:hAnsi="Bungee" w:cs="Bungee"/>
          <w:sz w:val="32"/>
        </w:rPr>
        <w:t>Proposed Solution and Key Features</w:t>
      </w:r>
    </w:p>
    <w:p w14:paraId="5B537815" w14:textId="77777777" w:rsidR="00C36304" w:rsidRPr="00C36304" w:rsidRDefault="00C36304" w:rsidP="00C36304">
      <w:pPr>
        <w:pStyle w:val="Heading2"/>
        <w:keepNext/>
        <w:keepLines w:val="0"/>
        <w:spacing w:before="180" w:after="140"/>
      </w:pPr>
      <w:r>
        <w:rPr>
          <w:rFonts w:ascii="Bungee" w:eastAsia="Bungee" w:hAnsi="Bungee" w:cs="Bungee"/>
          <w:bCs/>
          <w:caps w:val="0"/>
          <w:szCs w:val="26"/>
        </w:rPr>
        <w:t>Key Features</w:t>
      </w:r>
    </w:p>
    <w:p w14:paraId="2C3298E5" w14:textId="77777777" w:rsidR="00133438" w:rsidRDefault="001436BC" w:rsidP="00133438">
      <w:r>
        <w:rPr>
          <w:rFonts w:eastAsia="Times New Roman" w:cs="Times New Roman"/>
          <w:szCs w:val="24"/>
        </w:rPr>
        <w:t>KoBi provides and easy-to-use platform with the following key features:</w:t>
      </w:r>
    </w:p>
    <w:tbl>
      <w:tblPr>
        <w:tblStyle w:val="TableGrid"/>
        <w:tblW w:w="0" w:type="auto"/>
        <w:jc w:val="center"/>
        <w:tblLayout w:type="fixed"/>
        <w:tblLook w:val="04A0" w:firstRow="1" w:lastRow="0" w:firstColumn="1" w:lastColumn="0" w:noHBand="0" w:noVBand="1"/>
      </w:tblPr>
      <w:tblGrid>
        <w:gridCol w:w="2880"/>
        <w:gridCol w:w="6725"/>
      </w:tblGrid>
      <w:tr w:rsidR="001436BC" w14:paraId="7011E4CB" w14:textId="77777777" w:rsidTr="001436BC">
        <w:trPr>
          <w:cantSplit/>
          <w:tblHeader/>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CEA257"/>
            <w:vAlign w:val="center"/>
          </w:tcPr>
          <w:p w14:paraId="2C2045CF" w14:textId="77777777" w:rsidR="00252C47" w:rsidRDefault="0071620F">
            <w:pPr>
              <w:spacing w:before="80" w:after="80"/>
            </w:pPr>
            <w:r>
              <w:rPr>
                <w:rFonts w:ascii="Bungee" w:eastAsia="Bungee" w:hAnsi="Bungee" w:cs="Bungee"/>
              </w:rPr>
              <w:t>Feature</w:t>
            </w:r>
          </w:p>
        </w:tc>
        <w:tc>
          <w:tcPr>
            <w:tcW w:w="6725" w:type="dxa"/>
            <w:tcBorders>
              <w:top w:val="single" w:sz="6" w:space="0" w:color="6C1A21"/>
              <w:left w:val="single" w:sz="6" w:space="0" w:color="6C1A21"/>
              <w:bottom w:val="single" w:sz="6" w:space="0" w:color="6C1A21"/>
              <w:right w:val="single" w:sz="6" w:space="0" w:color="6C1A21"/>
            </w:tcBorders>
            <w:shd w:val="clear" w:color="auto" w:fill="CEA257"/>
            <w:vAlign w:val="center"/>
          </w:tcPr>
          <w:p w14:paraId="6D22EE03" w14:textId="77777777" w:rsidR="00252C47" w:rsidRDefault="0071620F">
            <w:pPr>
              <w:spacing w:before="80" w:after="80"/>
            </w:pPr>
            <w:r>
              <w:rPr>
                <w:rFonts w:ascii="Bungee" w:eastAsia="Bungee" w:hAnsi="Bungee" w:cs="Bungee"/>
              </w:rPr>
              <w:t>Description</w:t>
            </w:r>
          </w:p>
        </w:tc>
      </w:tr>
      <w:tr w:rsidR="001436BC" w14:paraId="7A00DFBB" w14:textId="77777777" w:rsidTr="00634426">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79833BC0" w14:textId="77777777" w:rsidR="00252C47" w:rsidRDefault="0071620F">
            <w:pPr>
              <w:spacing w:before="80" w:after="80"/>
            </w:pPr>
            <w:r>
              <w:rPr>
                <w:rFonts w:eastAsia="Times New Roman" w:cs="Times New Roman"/>
              </w:rPr>
              <w:t>Interactive 2D map</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3A982644" w14:textId="77777777" w:rsidR="00252C47" w:rsidRDefault="0071620F">
            <w:pPr>
              <w:spacing w:before="80" w:after="80"/>
            </w:pPr>
            <w:r>
              <w:rPr>
                <w:rFonts w:eastAsia="Times New Roman" w:cs="Times New Roman"/>
              </w:rPr>
              <w:t>Explore the neighbourhood and locate facilities such as streetlights, parks and community halls.</w:t>
            </w:r>
          </w:p>
        </w:tc>
      </w:tr>
      <w:tr w:rsidR="001436BC" w14:paraId="1C92E186" w14:textId="77777777" w:rsidTr="00634426">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0E9411C2" w14:textId="77777777" w:rsidR="00252C47" w:rsidRDefault="0071620F">
            <w:pPr>
              <w:spacing w:before="80" w:after="80"/>
            </w:pPr>
            <w:r>
              <w:rPr>
                <w:rFonts w:eastAsia="Times New Roman" w:cs="Times New Roman"/>
              </w:rPr>
              <w:t>Facility issue reporting</w:t>
            </w:r>
          </w:p>
        </w:tc>
        <w:tc>
          <w:tcPr>
            <w:tcW w:w="6725"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6179E6AA" w14:textId="77777777" w:rsidR="00252C47" w:rsidRDefault="0071620F">
            <w:pPr>
              <w:spacing w:before="80" w:after="80"/>
            </w:pPr>
            <w:r>
              <w:rPr>
                <w:rFonts w:eastAsia="Times New Roman" w:cs="Times New Roman"/>
              </w:rPr>
              <w:t>Report issues with a description, optional photo and exact location.</w:t>
            </w:r>
          </w:p>
        </w:tc>
      </w:tr>
      <w:tr w:rsidR="001436BC" w14:paraId="3F19DB63" w14:textId="77777777" w:rsidTr="00634426">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49E29C62" w14:textId="77777777" w:rsidR="00252C47" w:rsidRDefault="0071620F">
            <w:pPr>
              <w:spacing w:before="80" w:after="80"/>
            </w:pPr>
            <w:r>
              <w:rPr>
                <w:rFonts w:eastAsia="Times New Roman" w:cs="Times New Roman"/>
              </w:rPr>
              <w:t>Repair status tracking</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1596391D" w14:textId="77777777" w:rsidR="00252C47" w:rsidRDefault="0071620F">
            <w:pPr>
              <w:spacing w:before="80" w:after="80"/>
            </w:pPr>
            <w:r>
              <w:rPr>
                <w:rFonts w:eastAsia="Times New Roman" w:cs="Times New Roman"/>
              </w:rPr>
              <w:t>View status : Received  In progress  Resolved, with staff notes and photos.</w:t>
            </w:r>
          </w:p>
        </w:tc>
      </w:tr>
      <w:tr w:rsidR="001436BC" w14:paraId="72DFA008" w14:textId="77777777" w:rsidTr="00634426">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5E02343D" w14:textId="77777777" w:rsidR="00252C47" w:rsidRDefault="0071620F">
            <w:pPr>
              <w:spacing w:before="80" w:after="80"/>
            </w:pPr>
            <w:r>
              <w:rPr>
                <w:rFonts w:eastAsia="Times New Roman" w:cs="Times New Roman"/>
              </w:rPr>
              <w:t>Pixel worker animation</w:t>
            </w:r>
          </w:p>
        </w:tc>
        <w:tc>
          <w:tcPr>
            <w:tcW w:w="6725"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159AE8BF" w14:textId="77777777" w:rsidR="00252C47" w:rsidRDefault="0071620F">
            <w:pPr>
              <w:spacing w:before="80" w:after="80"/>
            </w:pPr>
            <w:r>
              <w:rPr>
                <w:rFonts w:eastAsia="Times New Roman" w:cs="Times New Roman"/>
              </w:rPr>
              <w:t>A visual worker appears near the facility during repairs to make the process clear and friendly.</w:t>
            </w:r>
          </w:p>
        </w:tc>
      </w:tr>
      <w:tr w:rsidR="001436BC" w14:paraId="294367C8" w14:textId="77777777" w:rsidTr="00634426">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080B390A" w14:textId="77777777" w:rsidR="00252C47" w:rsidRDefault="0071620F">
            <w:pPr>
              <w:spacing w:before="80" w:after="80"/>
            </w:pPr>
            <w:r>
              <w:rPr>
                <w:rFonts w:eastAsia="Times New Roman" w:cs="Times New Roman"/>
              </w:rPr>
              <w:t>Community activities</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3197D7ED" w14:textId="77777777" w:rsidR="00252C47" w:rsidRDefault="0071620F">
            <w:pPr>
              <w:spacing w:before="80" w:after="80"/>
            </w:pPr>
            <w:r>
              <w:rPr>
                <w:rFonts w:eastAsia="Times New Roman" w:cs="Times New Roman"/>
              </w:rPr>
              <w:t>Browse announcements and view details (date, time, location, instructions).</w:t>
            </w:r>
          </w:p>
        </w:tc>
      </w:tr>
      <w:tr w:rsidR="005879E3" w14:paraId="558659DA" w14:textId="77777777" w:rsidTr="00634426">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19F11E7A" w14:textId="77777777" w:rsidR="00252C47" w:rsidRDefault="0071620F">
            <w:pPr>
              <w:spacing w:before="80" w:after="80"/>
            </w:pPr>
            <w:r>
              <w:rPr>
                <w:rFonts w:eastAsia="Times New Roman" w:cs="Times New Roman"/>
              </w:rPr>
              <w:t>Recycling events</w:t>
            </w:r>
          </w:p>
        </w:tc>
        <w:tc>
          <w:tcPr>
            <w:tcW w:w="6725"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522AF859" w14:textId="77777777" w:rsidR="00252C47" w:rsidRDefault="0071620F">
            <w:pPr>
              <w:spacing w:before="80" w:after="80"/>
            </w:pPr>
            <w:r>
              <w:rPr>
                <w:rFonts w:eastAsia="Times New Roman" w:cs="Times New Roman"/>
              </w:rPr>
              <w:t>Get information on accepted materials, collection points and event timing.</w:t>
            </w:r>
          </w:p>
        </w:tc>
      </w:tr>
      <w:tr w:rsidR="001436BC" w14:paraId="00CCF451" w14:textId="77777777" w:rsidTr="00634426">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1E31F323" w14:textId="77777777" w:rsidR="00252C47" w:rsidRDefault="0071620F">
            <w:pPr>
              <w:spacing w:before="80" w:after="80"/>
            </w:pPr>
            <w:r>
              <w:rPr>
                <w:rFonts w:eastAsia="Times New Roman" w:cs="Times New Roman"/>
              </w:rPr>
              <w:t>Join / cancel participation</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7D49519D" w14:textId="77777777" w:rsidR="00252C47" w:rsidRDefault="0071620F">
            <w:pPr>
              <w:spacing w:before="80" w:after="80"/>
            </w:pPr>
            <w:r>
              <w:rPr>
                <w:rFonts w:eastAsia="Times New Roman" w:cs="Times New Roman"/>
              </w:rPr>
              <w:t>Register or withdraw from activities directly in the app.</w:t>
            </w:r>
          </w:p>
        </w:tc>
      </w:tr>
    </w:tbl>
    <w:p w14:paraId="51C579B4" w14:textId="77777777" w:rsidR="00CF6DA9" w:rsidRDefault="0035390E" w:rsidP="00CF6DA9">
      <w:pPr>
        <w:pStyle w:val="Heading1"/>
        <w:keepNext/>
        <w:keepLines w:val="0"/>
        <w:spacing w:before="320" w:after="140"/>
      </w:pPr>
      <w:r>
        <w:rPr>
          <w:rFonts w:ascii="Bungee" w:eastAsia="Bungee" w:hAnsi="Bungee" w:cs="Bungee"/>
          <w:sz w:val="32"/>
          <w:szCs w:val="40"/>
        </w:rPr>
        <w:t>5</w:t>
      </w:r>
      <w:r w:rsidR="00133438">
        <w:rPr>
          <w:rFonts w:ascii="Bungee" w:eastAsia="Bungee" w:hAnsi="Bungee" w:cs="Bungee"/>
          <w:sz w:val="32"/>
          <w:szCs w:val="40"/>
        </w:rPr>
        <w:t xml:space="preserve">. </w:t>
      </w:r>
      <w:r w:rsidR="00CF6DA9">
        <w:rPr>
          <w:rFonts w:ascii="Bungee" w:eastAsia="Bungee" w:hAnsi="Bungee" w:cs="Bungee"/>
          <w:sz w:val="32"/>
        </w:rPr>
        <w:t>User Workflow and System Design</w:t>
      </w:r>
    </w:p>
    <w:p w14:paraId="1FDAC3AA" w14:textId="77777777" w:rsidR="00CF6DA9" w:rsidRPr="0035390E" w:rsidRDefault="00CF6DA9" w:rsidP="0035390E">
      <w:pPr>
        <w:pStyle w:val="Heading2"/>
        <w:keepNext/>
        <w:keepLines w:val="0"/>
        <w:spacing w:before="180" w:after="140"/>
      </w:pPr>
      <w:r w:rsidRPr="0035390E">
        <w:rPr>
          <w:rFonts w:ascii="Bungee" w:eastAsia="Bungee" w:hAnsi="Bungee" w:cs="Bungee"/>
          <w:bCs/>
          <w:caps w:val="0"/>
          <w:szCs w:val="26"/>
        </w:rPr>
        <w:t>Resident Workflow</w:t>
      </w:r>
    </w:p>
    <w:p w14:paraId="26910476" w14:textId="77777777" w:rsidR="00CF6DA9" w:rsidRPr="00133438" w:rsidRDefault="00CF6DA9" w:rsidP="00634426">
      <w:pPr>
        <w:numPr>
          <w:ilvl w:val="0"/>
          <w:numId w:val="38"/>
        </w:numPr>
        <w:ind w:left="317" w:hanging="317"/>
        <w:jc w:val="both"/>
      </w:pPr>
      <w:r w:rsidRPr="00133438">
        <w:rPr>
          <w:rFonts w:eastAsia="Times New Roman" w:cs="Times New Roman"/>
          <w:szCs w:val="26"/>
        </w:rPr>
        <w:t>Open the neighbourhood map and tap a facility (e.g: streetlight)</w:t>
      </w:r>
    </w:p>
    <w:p w14:paraId="2464E315" w14:textId="77777777" w:rsidR="00CF6DA9" w:rsidRPr="00133438" w:rsidRDefault="00CF6DA9" w:rsidP="00634426">
      <w:pPr>
        <w:numPr>
          <w:ilvl w:val="0"/>
          <w:numId w:val="38"/>
        </w:numPr>
        <w:ind w:left="317" w:hanging="317"/>
        <w:jc w:val="both"/>
      </w:pPr>
      <w:r w:rsidRPr="00133438">
        <w:rPr>
          <w:rFonts w:eastAsia="Times New Roman" w:cs="Times New Roman"/>
          <w:szCs w:val="26"/>
        </w:rPr>
        <w:t>Submit a report with description and optional photo.</w:t>
      </w:r>
    </w:p>
    <w:p w14:paraId="4D6869A8" w14:textId="77777777" w:rsidR="00CF6DA9" w:rsidRPr="00133438" w:rsidRDefault="00CF6DA9" w:rsidP="00634426">
      <w:pPr>
        <w:numPr>
          <w:ilvl w:val="0"/>
          <w:numId w:val="38"/>
        </w:numPr>
        <w:ind w:left="317" w:hanging="317"/>
        <w:jc w:val="both"/>
      </w:pPr>
      <w:r w:rsidRPr="00133438">
        <w:rPr>
          <w:rFonts w:eastAsia="Times New Roman" w:cs="Times New Roman"/>
          <w:szCs w:val="26"/>
        </w:rPr>
        <w:t>View the report in the resident’s own list.</w:t>
      </w:r>
    </w:p>
    <w:p w14:paraId="39AA2162" w14:textId="77777777" w:rsidR="00CF6DA9" w:rsidRPr="00133438" w:rsidRDefault="00CF6DA9" w:rsidP="00634426">
      <w:pPr>
        <w:numPr>
          <w:ilvl w:val="0"/>
          <w:numId w:val="38"/>
        </w:numPr>
        <w:ind w:left="317" w:hanging="317"/>
        <w:jc w:val="both"/>
      </w:pPr>
      <w:r w:rsidRPr="00133438">
        <w:rPr>
          <w:rFonts w:eastAsia="Times New Roman" w:cs="Times New Roman"/>
          <w:szCs w:val="26"/>
        </w:rPr>
        <w:t>Track the status as SDP updates the progress.</w:t>
      </w:r>
    </w:p>
    <w:p w14:paraId="4ECF6DCA" w14:textId="77777777" w:rsidR="0069510D" w:rsidRPr="00133438" w:rsidRDefault="00CF6DA9" w:rsidP="00634426">
      <w:pPr>
        <w:numPr>
          <w:ilvl w:val="0"/>
          <w:numId w:val="38"/>
        </w:numPr>
        <w:ind w:left="317" w:hanging="317"/>
        <w:jc w:val="both"/>
      </w:pPr>
      <w:r w:rsidRPr="00133438">
        <w:rPr>
          <w:rFonts w:eastAsia="Times New Roman" w:cs="Times New Roman"/>
          <w:szCs w:val="26"/>
        </w:rPr>
        <w:t>Discover and join community or recycling activities.</w:t>
      </w:r>
    </w:p>
    <w:p w14:paraId="06B3B946" w14:textId="77777777" w:rsidR="00517D7B" w:rsidRPr="0035390E" w:rsidRDefault="0035390E" w:rsidP="00634426">
      <w:pPr>
        <w:pStyle w:val="Heading2"/>
        <w:keepNext/>
        <w:keepLines w:val="0"/>
        <w:spacing w:before="180" w:after="140"/>
      </w:pPr>
      <w:r>
        <w:rPr>
          <w:rFonts w:ascii="Bungee" w:eastAsia="Bungee" w:hAnsi="Bungee" w:cs="Bungee"/>
          <w:bCs/>
          <w:caps w:val="0"/>
          <w:szCs w:val="26"/>
        </w:rPr>
        <w:t xml:space="preserve">5.2     </w:t>
      </w:r>
      <w:r w:rsidR="00517D7B" w:rsidRPr="0035390E">
        <w:rPr>
          <w:rFonts w:ascii="Bungee" w:eastAsia="Bungee" w:hAnsi="Bungee" w:cs="Bungee"/>
          <w:bCs/>
          <w:caps w:val="0"/>
          <w:szCs w:val="26"/>
        </w:rPr>
        <w:t>SDP Staff Workflow</w:t>
      </w:r>
    </w:p>
    <w:p w14:paraId="37D77292" w14:textId="77777777" w:rsidR="00517D7B" w:rsidRPr="00133438" w:rsidRDefault="00517D7B" w:rsidP="00634426">
      <w:pPr>
        <w:numPr>
          <w:ilvl w:val="0"/>
          <w:numId w:val="39"/>
        </w:numPr>
        <w:ind w:left="317" w:hanging="317"/>
        <w:jc w:val="both"/>
      </w:pPr>
      <w:r w:rsidRPr="00133438">
        <w:rPr>
          <w:rFonts w:eastAsia="Times New Roman" w:cs="Times New Roman"/>
          <w:szCs w:val="26"/>
        </w:rPr>
        <w:t>View new reports in the staff dashboard.</w:t>
      </w:r>
    </w:p>
    <w:p w14:paraId="5F531118" w14:textId="77777777" w:rsidR="00517D7B" w:rsidRPr="00133438" w:rsidRDefault="00517D7B" w:rsidP="00634426">
      <w:pPr>
        <w:numPr>
          <w:ilvl w:val="0"/>
          <w:numId w:val="39"/>
        </w:numPr>
        <w:ind w:left="317" w:hanging="317"/>
        <w:jc w:val="both"/>
      </w:pPr>
      <w:r w:rsidRPr="00133438">
        <w:rPr>
          <w:rFonts w:eastAsia="Times New Roman" w:cs="Times New Roman"/>
          <w:szCs w:val="26"/>
        </w:rPr>
        <w:t xml:space="preserve">Update the status: Received </w:t>
      </w:r>
      <w:r w:rsidRPr="00133438">
        <w:rPr>
          <w:rFonts w:eastAsia="Times New Roman" w:cs="Times New Roman"/>
          <w:szCs w:val="26"/>
        </w:rPr>
        <w:sym w:font="Wingdings" w:char="F0E0"/>
      </w:r>
      <w:r w:rsidRPr="00133438">
        <w:rPr>
          <w:rFonts w:eastAsia="Times New Roman" w:cs="Times New Roman"/>
          <w:szCs w:val="26"/>
        </w:rPr>
        <w:t xml:space="preserve"> In progress </w:t>
      </w:r>
      <w:r w:rsidRPr="00133438">
        <w:rPr>
          <w:rFonts w:eastAsia="Times New Roman" w:cs="Times New Roman"/>
          <w:szCs w:val="26"/>
        </w:rPr>
        <w:sym w:font="Wingdings" w:char="F0E0"/>
      </w:r>
      <w:r w:rsidRPr="00133438">
        <w:rPr>
          <w:rFonts w:eastAsia="Times New Roman" w:cs="Times New Roman"/>
          <w:szCs w:val="26"/>
        </w:rPr>
        <w:t xml:space="preserve"> Resolved.</w:t>
      </w:r>
    </w:p>
    <w:p w14:paraId="10C3BF8E" w14:textId="77777777" w:rsidR="00517D7B" w:rsidRPr="00133438" w:rsidRDefault="00517D7B" w:rsidP="00634426">
      <w:pPr>
        <w:numPr>
          <w:ilvl w:val="0"/>
          <w:numId w:val="39"/>
        </w:numPr>
        <w:ind w:left="317" w:hanging="317"/>
        <w:jc w:val="both"/>
      </w:pPr>
      <w:r w:rsidRPr="00133438">
        <w:rPr>
          <w:rFonts w:eastAsia="Times New Roman" w:cs="Times New Roman"/>
          <w:szCs w:val="26"/>
        </w:rPr>
        <w:t>Add staff notes and photos as evidence.</w:t>
      </w:r>
    </w:p>
    <w:p w14:paraId="40986B66" w14:textId="77777777" w:rsidR="00133438" w:rsidRDefault="00517D7B" w:rsidP="00634426">
      <w:pPr>
        <w:numPr>
          <w:ilvl w:val="0"/>
          <w:numId w:val="39"/>
        </w:numPr>
        <w:ind w:left="317" w:hanging="317"/>
        <w:jc w:val="both"/>
      </w:pPr>
      <w:r w:rsidRPr="00133438">
        <w:rPr>
          <w:rFonts w:eastAsia="Times New Roman" w:cs="Times New Roman"/>
          <w:szCs w:val="26"/>
        </w:rPr>
        <w:t>The update is visible to the resident on the map in their list.</w:t>
      </w:r>
    </w:p>
    <w:p w14:paraId="325D0677" w14:textId="77777777" w:rsidR="00133438" w:rsidRDefault="0035390E" w:rsidP="0035390E">
      <w:pPr>
        <w:pStyle w:val="Heading1"/>
        <w:keepNext/>
        <w:keepLines w:val="0"/>
        <w:pageBreakBefore/>
        <w:spacing w:before="320" w:after="140"/>
      </w:pPr>
      <w:r>
        <w:rPr>
          <w:rFonts w:ascii="Bungee" w:eastAsia="Bungee" w:hAnsi="Bungee" w:cs="Bungee"/>
          <w:sz w:val="32"/>
          <w:szCs w:val="40"/>
        </w:rPr>
        <w:lastRenderedPageBreak/>
        <w:t>6</w:t>
      </w:r>
      <w:r w:rsidR="00133438">
        <w:rPr>
          <w:rFonts w:ascii="Bungee" w:eastAsia="Bungee" w:hAnsi="Bungee" w:cs="Bungee"/>
          <w:sz w:val="32"/>
          <w:szCs w:val="40"/>
        </w:rPr>
        <w:t xml:space="preserve">. </w:t>
      </w:r>
      <w:r w:rsidR="00133438">
        <w:rPr>
          <w:rFonts w:ascii="Bungee" w:eastAsia="Bungee" w:hAnsi="Bungee" w:cs="Bungee"/>
          <w:sz w:val="32"/>
        </w:rPr>
        <w:t>Technical Implementation</w:t>
      </w:r>
    </w:p>
    <w:p w14:paraId="35CDD7FA" w14:textId="77777777" w:rsidR="00133438" w:rsidRDefault="00133438" w:rsidP="00133438">
      <w:pPr>
        <w:pStyle w:val="Heading2"/>
        <w:keepNext/>
        <w:keepLines w:val="0"/>
        <w:spacing w:before="180" w:after="140"/>
        <w:jc w:val="both"/>
      </w:pPr>
      <w:r w:rsidRPr="00133438">
        <w:rPr>
          <w:rFonts w:ascii="Bungee" w:eastAsia="Bungee" w:hAnsi="Bungee" w:cs="Bungee"/>
          <w:bCs/>
          <w:caps w:val="0"/>
          <w:szCs w:val="26"/>
        </w:rPr>
        <w:t xml:space="preserve"> Technologies Used </w:t>
      </w:r>
    </w:p>
    <w:p w14:paraId="34E35602" w14:textId="77777777" w:rsidR="00133438" w:rsidRDefault="00133438" w:rsidP="00133438">
      <w:pPr>
        <w:jc w:val="both"/>
      </w:pPr>
      <w:r w:rsidRPr="00133438">
        <w:rPr>
          <w:rFonts w:eastAsia="Times New Roman" w:cs="Times New Roman"/>
          <w:szCs w:val="24"/>
        </w:rPr>
        <w:t>The project uses the following technologies</w:t>
      </w:r>
      <w:r>
        <w:rPr>
          <w:rFonts w:eastAsia="Times New Roman" w:cs="Times New Roman"/>
          <w:szCs w:val="24"/>
        </w:rPr>
        <w:t>:</w:t>
      </w:r>
    </w:p>
    <w:tbl>
      <w:tblPr>
        <w:tblStyle w:val="TableGrid"/>
        <w:tblW w:w="0" w:type="auto"/>
        <w:jc w:val="center"/>
        <w:tblLayout w:type="fixed"/>
        <w:tblLook w:val="04A0" w:firstRow="1" w:lastRow="0" w:firstColumn="1" w:lastColumn="0" w:noHBand="0" w:noVBand="1"/>
      </w:tblPr>
      <w:tblGrid>
        <w:gridCol w:w="2880"/>
        <w:gridCol w:w="6725"/>
      </w:tblGrid>
      <w:tr w:rsidR="00C722F4" w14:paraId="79DED34C" w14:textId="77777777" w:rsidTr="008971E0">
        <w:trPr>
          <w:cantSplit/>
          <w:tblHeader/>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CEA257"/>
            <w:vAlign w:val="center"/>
          </w:tcPr>
          <w:p w14:paraId="10674972" w14:textId="77777777" w:rsidR="00252C47" w:rsidRDefault="0071620F">
            <w:pPr>
              <w:spacing w:before="80" w:after="80"/>
            </w:pPr>
            <w:r>
              <w:rPr>
                <w:rFonts w:ascii="Bungee" w:eastAsia="Bungee" w:hAnsi="Bungee" w:cs="Bungee"/>
              </w:rPr>
              <w:t>Component</w:t>
            </w:r>
          </w:p>
        </w:tc>
        <w:tc>
          <w:tcPr>
            <w:tcW w:w="6725" w:type="dxa"/>
            <w:tcBorders>
              <w:top w:val="single" w:sz="6" w:space="0" w:color="6C1A21"/>
              <w:left w:val="single" w:sz="6" w:space="0" w:color="6C1A21"/>
              <w:bottom w:val="single" w:sz="6" w:space="0" w:color="6C1A21"/>
              <w:right w:val="single" w:sz="6" w:space="0" w:color="6C1A21"/>
            </w:tcBorders>
            <w:shd w:val="clear" w:color="auto" w:fill="CEA257"/>
            <w:vAlign w:val="center"/>
          </w:tcPr>
          <w:p w14:paraId="65794F29" w14:textId="77777777" w:rsidR="00252C47" w:rsidRDefault="0071620F">
            <w:pPr>
              <w:spacing w:before="80" w:after="80"/>
            </w:pPr>
            <w:r>
              <w:rPr>
                <w:rFonts w:ascii="Bungee" w:eastAsia="Bungee" w:hAnsi="Bungee" w:cs="Bungee"/>
              </w:rPr>
              <w:t>Technology</w:t>
            </w:r>
          </w:p>
        </w:tc>
      </w:tr>
      <w:tr w:rsidR="00C722F4" w14:paraId="45E7AEED" w14:textId="77777777" w:rsidTr="008971E0">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745D1107" w14:textId="77777777" w:rsidR="00252C47" w:rsidRDefault="0071620F">
            <w:pPr>
              <w:spacing w:before="80" w:after="80"/>
            </w:pPr>
            <w:r>
              <w:rPr>
                <w:rFonts w:eastAsia="Times New Roman" w:cs="Times New Roman"/>
              </w:rPr>
              <w:t>1.</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316334A7" w14:textId="77777777" w:rsidR="00252C47" w:rsidRDefault="00252C47">
            <w:pPr>
              <w:spacing w:before="80" w:after="80"/>
            </w:pPr>
          </w:p>
        </w:tc>
      </w:tr>
      <w:tr w:rsidR="00C722F4" w14:paraId="1E8567BF" w14:textId="77777777" w:rsidTr="008971E0">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642EA624" w14:textId="77777777" w:rsidR="00252C47" w:rsidRDefault="0071620F">
            <w:pPr>
              <w:spacing w:before="80" w:after="80"/>
            </w:pPr>
            <w:r>
              <w:rPr>
                <w:rFonts w:eastAsia="Times New Roman" w:cs="Times New Roman"/>
              </w:rPr>
              <w:t>2.</w:t>
            </w:r>
          </w:p>
        </w:tc>
        <w:tc>
          <w:tcPr>
            <w:tcW w:w="6725"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6CA8B06E" w14:textId="77777777" w:rsidR="00252C47" w:rsidRDefault="00252C47">
            <w:pPr>
              <w:spacing w:before="80" w:after="80"/>
            </w:pPr>
          </w:p>
        </w:tc>
      </w:tr>
      <w:tr w:rsidR="00C722F4" w14:paraId="0750AC9C" w14:textId="77777777" w:rsidTr="008971E0">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7EE9C08E" w14:textId="77777777" w:rsidR="00252C47" w:rsidRDefault="0071620F">
            <w:pPr>
              <w:spacing w:before="80" w:after="80"/>
            </w:pPr>
            <w:r>
              <w:rPr>
                <w:rFonts w:eastAsia="Times New Roman" w:cs="Times New Roman"/>
              </w:rPr>
              <w:t>3.</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688D144D" w14:textId="77777777" w:rsidR="00252C47" w:rsidRDefault="00252C47">
            <w:pPr>
              <w:spacing w:before="80" w:after="80"/>
            </w:pPr>
          </w:p>
        </w:tc>
      </w:tr>
      <w:tr w:rsidR="00C722F4" w14:paraId="615F0FA3" w14:textId="77777777" w:rsidTr="008971E0">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3CFA9FF5" w14:textId="77777777" w:rsidR="00252C47" w:rsidRDefault="0071620F">
            <w:pPr>
              <w:spacing w:before="80" w:after="80"/>
            </w:pPr>
            <w:r>
              <w:rPr>
                <w:rFonts w:eastAsia="Times New Roman" w:cs="Times New Roman"/>
              </w:rPr>
              <w:t>4.</w:t>
            </w:r>
          </w:p>
        </w:tc>
        <w:tc>
          <w:tcPr>
            <w:tcW w:w="6725"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75D75830" w14:textId="77777777" w:rsidR="00252C47" w:rsidRDefault="00252C47">
            <w:pPr>
              <w:spacing w:before="80" w:after="80"/>
            </w:pPr>
          </w:p>
        </w:tc>
      </w:tr>
      <w:tr w:rsidR="00C722F4" w14:paraId="1F4C7572" w14:textId="77777777" w:rsidTr="008971E0">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16E7D721" w14:textId="77777777" w:rsidR="00252C47" w:rsidRDefault="0071620F">
            <w:pPr>
              <w:spacing w:before="80" w:after="80"/>
            </w:pPr>
            <w:r>
              <w:rPr>
                <w:rFonts w:eastAsia="Times New Roman" w:cs="Times New Roman"/>
              </w:rPr>
              <w:t>5.</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5734CA94" w14:textId="77777777" w:rsidR="00252C47" w:rsidRDefault="00252C47">
            <w:pPr>
              <w:spacing w:before="80" w:after="80"/>
            </w:pPr>
          </w:p>
        </w:tc>
      </w:tr>
    </w:tbl>
    <w:p w14:paraId="53425C8C" w14:textId="77777777" w:rsidR="0035390E" w:rsidRDefault="0035390E" w:rsidP="0035390E">
      <w:pPr>
        <w:pStyle w:val="Heading1"/>
        <w:keepNext/>
        <w:keepLines w:val="0"/>
        <w:spacing w:before="320" w:after="140"/>
      </w:pPr>
      <w:r>
        <w:rPr>
          <w:rFonts w:ascii="Bungee" w:eastAsia="Bungee" w:hAnsi="Bungee" w:cs="Bungee"/>
          <w:sz w:val="32"/>
          <w:szCs w:val="40"/>
        </w:rPr>
        <w:t xml:space="preserve">7. </w:t>
      </w:r>
      <w:r w:rsidR="00212E19">
        <w:rPr>
          <w:rFonts w:ascii="Bungee" w:eastAsia="Bungee" w:hAnsi="Bungee" w:cs="Bungee"/>
          <w:sz w:val="32"/>
        </w:rPr>
        <w:t>Expected Impact and Evaluation</w:t>
      </w:r>
    </w:p>
    <w:p w14:paraId="33E5414D" w14:textId="77777777" w:rsidR="0069510D" w:rsidRDefault="0035390E" w:rsidP="00212E19">
      <w:pPr>
        <w:pStyle w:val="Heading2"/>
        <w:keepNext/>
        <w:keepLines w:val="0"/>
        <w:spacing w:before="180" w:after="140"/>
      </w:pPr>
      <w:r>
        <w:rPr>
          <w:rFonts w:ascii="Bungee" w:eastAsia="Bungee" w:hAnsi="Bungee" w:cs="Bungee"/>
          <w:bCs/>
          <w:caps w:val="0"/>
          <w:szCs w:val="26"/>
        </w:rPr>
        <w:t xml:space="preserve">7.1     </w:t>
      </w:r>
      <w:r w:rsidR="00212E19">
        <w:rPr>
          <w:rFonts w:ascii="Bungee" w:eastAsia="Bungee" w:hAnsi="Bungee" w:cs="Bungee"/>
          <w:bCs/>
          <w:caps w:val="0"/>
          <w:szCs w:val="26"/>
        </w:rPr>
        <w:t>Expected Benefits</w:t>
      </w:r>
    </w:p>
    <w:tbl>
      <w:tblPr>
        <w:tblStyle w:val="TableGrid"/>
        <w:tblW w:w="0" w:type="auto"/>
        <w:jc w:val="center"/>
        <w:tblLayout w:type="fixed"/>
        <w:tblLook w:val="04A0" w:firstRow="1" w:lastRow="0" w:firstColumn="1" w:lastColumn="0" w:noHBand="0" w:noVBand="1"/>
      </w:tblPr>
      <w:tblGrid>
        <w:gridCol w:w="2880"/>
        <w:gridCol w:w="6725"/>
      </w:tblGrid>
      <w:tr w:rsidR="00212E19" w14:paraId="461ED8CB" w14:textId="77777777" w:rsidTr="00212E19">
        <w:trPr>
          <w:cantSplit/>
          <w:tblHeader/>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CEA257"/>
            <w:vAlign w:val="center"/>
          </w:tcPr>
          <w:p w14:paraId="7D06E3A9" w14:textId="77777777" w:rsidR="00252C47" w:rsidRDefault="0071620F">
            <w:pPr>
              <w:spacing w:before="80" w:after="80"/>
            </w:pPr>
            <w:r>
              <w:rPr>
                <w:rFonts w:ascii="Bungee" w:eastAsia="Bungee" w:hAnsi="Bungee" w:cs="Bungee"/>
              </w:rPr>
              <w:t>Stakeholder</w:t>
            </w:r>
          </w:p>
        </w:tc>
        <w:tc>
          <w:tcPr>
            <w:tcW w:w="6725" w:type="dxa"/>
            <w:tcBorders>
              <w:top w:val="single" w:sz="6" w:space="0" w:color="6C1A21"/>
              <w:left w:val="single" w:sz="6" w:space="0" w:color="6C1A21"/>
              <w:bottom w:val="single" w:sz="6" w:space="0" w:color="6C1A21"/>
              <w:right w:val="single" w:sz="6" w:space="0" w:color="6C1A21"/>
            </w:tcBorders>
            <w:shd w:val="clear" w:color="auto" w:fill="CEA257"/>
            <w:vAlign w:val="center"/>
          </w:tcPr>
          <w:p w14:paraId="0C58CF8C" w14:textId="77777777" w:rsidR="00252C47" w:rsidRDefault="0071620F">
            <w:pPr>
              <w:spacing w:before="80" w:after="80"/>
            </w:pPr>
            <w:r>
              <w:rPr>
                <w:rFonts w:ascii="Bungee" w:eastAsia="Bungee" w:hAnsi="Bungee" w:cs="Bungee"/>
              </w:rPr>
              <w:t>Benefits</w:t>
            </w:r>
          </w:p>
        </w:tc>
      </w:tr>
      <w:tr w:rsidR="00212E19" w14:paraId="1EB91B2B" w14:textId="77777777" w:rsidTr="00FC2F0F">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286FC0A9" w14:textId="77777777" w:rsidR="00252C47" w:rsidRDefault="0071620F">
            <w:pPr>
              <w:spacing w:before="80" w:after="80"/>
            </w:pPr>
            <w:r>
              <w:rPr>
                <w:rFonts w:eastAsia="Times New Roman" w:cs="Times New Roman"/>
              </w:rPr>
              <w:t>Residents</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623ECFDC" w14:textId="77777777" w:rsidR="00252C47" w:rsidRDefault="0071620F">
            <w:pPr>
              <w:spacing w:before="80" w:after="80"/>
            </w:pPr>
            <w:r>
              <w:rPr>
                <w:rFonts w:eastAsia="Times New Roman" w:cs="Times New Roman"/>
              </w:rPr>
              <w:t>Easier reporting, clearer progress updates and simpler activity discovery.</w:t>
            </w:r>
          </w:p>
        </w:tc>
      </w:tr>
      <w:tr w:rsidR="00212E19" w14:paraId="665D5809" w14:textId="77777777" w:rsidTr="00FC2F0F">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3E53F7D8" w14:textId="77777777" w:rsidR="00252C47" w:rsidRDefault="0071620F">
            <w:pPr>
              <w:spacing w:before="80" w:after="80"/>
            </w:pPr>
            <w:r>
              <w:rPr>
                <w:rFonts w:eastAsia="Times New Roman" w:cs="Times New Roman"/>
              </w:rPr>
              <w:t>SDP</w:t>
            </w:r>
          </w:p>
        </w:tc>
        <w:tc>
          <w:tcPr>
            <w:tcW w:w="6725"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3657EE4A" w14:textId="77777777" w:rsidR="00252C47" w:rsidRDefault="0071620F">
            <w:pPr>
              <w:spacing w:before="80" w:after="80"/>
            </w:pPr>
            <w:r>
              <w:rPr>
                <w:rFonts w:eastAsia="Times New Roman" w:cs="Times New Roman"/>
              </w:rPr>
              <w:t>More organized reports and efficient facility management.</w:t>
            </w:r>
          </w:p>
        </w:tc>
      </w:tr>
      <w:tr w:rsidR="00FC2F0F" w14:paraId="1E4E5D79" w14:textId="77777777" w:rsidTr="00FC2F0F">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2607323B" w14:textId="77777777" w:rsidR="00252C47" w:rsidRDefault="0071620F">
            <w:pPr>
              <w:spacing w:before="80" w:after="80"/>
            </w:pPr>
            <w:r>
              <w:rPr>
                <w:rFonts w:eastAsia="Times New Roman" w:cs="Times New Roman"/>
              </w:rPr>
              <w:t>Community</w:t>
            </w:r>
          </w:p>
        </w:tc>
        <w:tc>
          <w:tcPr>
            <w:tcW w:w="6725" w:type="dxa"/>
            <w:tcBorders>
              <w:top w:val="single" w:sz="6" w:space="0" w:color="6C1A21"/>
              <w:left w:val="single" w:sz="6" w:space="0" w:color="6C1A21"/>
              <w:bottom w:val="single" w:sz="6" w:space="0" w:color="6C1A21"/>
              <w:right w:val="single" w:sz="6" w:space="0" w:color="6C1A21"/>
            </w:tcBorders>
            <w:shd w:val="clear" w:color="auto" w:fill="E5E0CD"/>
            <w:vAlign w:val="center"/>
          </w:tcPr>
          <w:p w14:paraId="7D1EB68E" w14:textId="77777777" w:rsidR="00252C47" w:rsidRDefault="0071620F">
            <w:pPr>
              <w:spacing w:before="80" w:after="80"/>
            </w:pPr>
            <w:r>
              <w:rPr>
                <w:rFonts w:eastAsia="Times New Roman" w:cs="Times New Roman"/>
              </w:rPr>
              <w:t>Stronger engagement and a cleaner, safer neighbourhood.</w:t>
            </w:r>
          </w:p>
        </w:tc>
      </w:tr>
      <w:tr w:rsidR="00FC2F0F" w14:paraId="1CA2420A" w14:textId="77777777" w:rsidTr="00FC2F0F">
        <w:trPr>
          <w:cantSplit/>
          <w:jc w:val="center"/>
        </w:trPr>
        <w:tc>
          <w:tcPr>
            <w:tcW w:w="2880"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3F64B669" w14:textId="77777777" w:rsidR="00252C47" w:rsidRDefault="0071620F">
            <w:pPr>
              <w:spacing w:before="80" w:after="80"/>
            </w:pPr>
            <w:r>
              <w:rPr>
                <w:rFonts w:eastAsia="Times New Roman" w:cs="Times New Roman"/>
              </w:rPr>
              <w:t>Environment</w:t>
            </w:r>
          </w:p>
        </w:tc>
        <w:tc>
          <w:tcPr>
            <w:tcW w:w="6725" w:type="dxa"/>
            <w:tcBorders>
              <w:top w:val="single" w:sz="6" w:space="0" w:color="6C1A21"/>
              <w:left w:val="single" w:sz="6" w:space="0" w:color="6C1A21"/>
              <w:bottom w:val="single" w:sz="6" w:space="0" w:color="6C1A21"/>
              <w:right w:val="single" w:sz="6" w:space="0" w:color="6C1A21"/>
            </w:tcBorders>
            <w:shd w:val="clear" w:color="auto" w:fill="D1BF9A"/>
            <w:vAlign w:val="center"/>
          </w:tcPr>
          <w:p w14:paraId="15B6B09D" w14:textId="77777777" w:rsidR="00252C47" w:rsidRDefault="0071620F">
            <w:pPr>
              <w:spacing w:before="80" w:after="80"/>
            </w:pPr>
            <w:r>
              <w:rPr>
                <w:rFonts w:eastAsia="Times New Roman" w:cs="Times New Roman"/>
              </w:rPr>
              <w:t>More recycling participation and reduced waste.</w:t>
            </w:r>
          </w:p>
        </w:tc>
      </w:tr>
    </w:tbl>
    <w:p w14:paraId="17CC4CA8" w14:textId="77777777" w:rsidR="00FC2F0F" w:rsidRDefault="00FC2F0F" w:rsidP="00FC2F0F">
      <w:pPr>
        <w:pStyle w:val="Heading2"/>
        <w:keepNext/>
        <w:keepLines w:val="0"/>
        <w:spacing w:before="180" w:after="140"/>
      </w:pPr>
      <w:r>
        <w:rPr>
          <w:rFonts w:ascii="Bungee" w:eastAsia="Bungee" w:hAnsi="Bungee" w:cs="Bungee"/>
          <w:bCs/>
          <w:caps w:val="0"/>
          <w:szCs w:val="26"/>
        </w:rPr>
        <w:t>7.2     Evaluation Metrics (proposed)</w:t>
      </w:r>
    </w:p>
    <w:p w14:paraId="13A58667" w14:textId="77777777" w:rsidR="00C36304" w:rsidRPr="00C36304" w:rsidRDefault="00C36304" w:rsidP="00634426">
      <w:r>
        <w:rPr>
          <w:rFonts w:eastAsia="Times New Roman" w:cs="Times New Roman"/>
          <w:szCs w:val="24"/>
        </w:rPr>
        <w:t>Time taken to submit a report</w:t>
      </w:r>
    </w:p>
    <w:p w14:paraId="5021C7D4" w14:textId="77777777" w:rsidR="00C36304" w:rsidRPr="00C36304" w:rsidRDefault="00C36304" w:rsidP="00634426">
      <w:r>
        <w:rPr>
          <w:rFonts w:eastAsia="Times New Roman" w:cs="Times New Roman"/>
          <w:szCs w:val="24"/>
        </w:rPr>
        <w:t>Completeness of submitted reports</w:t>
      </w:r>
    </w:p>
    <w:p w14:paraId="3AFBE283" w14:textId="77777777" w:rsidR="00C36304" w:rsidRPr="00C36304" w:rsidRDefault="00C36304" w:rsidP="00634426">
      <w:r>
        <w:rPr>
          <w:rFonts w:eastAsia="Times New Roman" w:cs="Times New Roman"/>
          <w:szCs w:val="24"/>
        </w:rPr>
        <w:t>Time taken to handle issues</w:t>
      </w:r>
    </w:p>
    <w:p w14:paraId="6C2D94E7" w14:textId="77777777" w:rsidR="00C36304" w:rsidRPr="00C36304" w:rsidRDefault="00C36304" w:rsidP="00634426">
      <w:r>
        <w:rPr>
          <w:rFonts w:eastAsia="Times New Roman" w:cs="Times New Roman"/>
          <w:szCs w:val="24"/>
        </w:rPr>
        <w:t>Number of activity registrations</w:t>
      </w:r>
    </w:p>
    <w:p w14:paraId="2BB64F8A" w14:textId="77777777" w:rsidR="00252C47" w:rsidRDefault="0071620F">
      <w:pPr>
        <w:pStyle w:val="Heading1"/>
        <w:keepNext/>
        <w:keepLines w:val="0"/>
        <w:pageBreakBefore/>
        <w:spacing w:before="320" w:after="140"/>
      </w:pPr>
      <w:r>
        <w:rPr>
          <w:rFonts w:ascii="Bungee" w:eastAsia="Bungee" w:hAnsi="Bungee" w:cs="Bungee"/>
          <w:sz w:val="32"/>
        </w:rPr>
        <w:lastRenderedPageBreak/>
        <w:t>8. References</w:t>
      </w:r>
    </w:p>
    <w:p w14:paraId="0C163116" w14:textId="77777777" w:rsidR="00252C47" w:rsidRDefault="0071620F">
      <w:pPr>
        <w:spacing w:after="240"/>
        <w:ind w:left="720" w:hanging="720"/>
      </w:pPr>
      <w:r>
        <w:rPr>
          <w:rFonts w:eastAsia="Times New Roman" w:cs="Times New Roman"/>
        </w:rPr>
        <w:t xml:space="preserve">Bastos, D., Fernández-Caballero, A., Pereira, A., &amp; Rocha, N. P. (2022). Smart city applications to promote citizen participation in city management and governance: A systematic review. </w:t>
      </w:r>
      <w:r>
        <w:rPr>
          <w:rFonts w:eastAsia="Times New Roman" w:cs="Times New Roman"/>
          <w:i/>
        </w:rPr>
        <w:t>Informatics, 9</w:t>
      </w:r>
      <w:r>
        <w:rPr>
          <w:rFonts w:eastAsia="Times New Roman" w:cs="Times New Roman"/>
        </w:rPr>
        <w:t>(4), Article 89. https://doi.org/10.3390/informatics9040089</w:t>
      </w:r>
    </w:p>
    <w:p w14:paraId="4A65C533" w14:textId="77777777" w:rsidR="00252C47" w:rsidRDefault="0071620F">
      <w:pPr>
        <w:spacing w:after="240"/>
        <w:ind w:left="720" w:hanging="720"/>
      </w:pPr>
      <w:r>
        <w:rPr>
          <w:rFonts w:eastAsia="Times New Roman" w:cs="Times New Roman"/>
        </w:rPr>
        <w:t xml:space="preserve">Dursun, İ., Tümer, E., &amp; Yürüyen Kılıç, H. (2024). Roles of mobile applications in removing barriers to individual recycling: Case of Türkiye. </w:t>
      </w:r>
      <w:r>
        <w:rPr>
          <w:rFonts w:eastAsia="Times New Roman" w:cs="Times New Roman"/>
          <w:i/>
        </w:rPr>
        <w:t>Environmental Research and Technology, 7</w:t>
      </w:r>
      <w:r>
        <w:rPr>
          <w:rFonts w:eastAsia="Times New Roman" w:cs="Times New Roman"/>
        </w:rPr>
        <w:t>(1), 97–107. https://doi.org/10.35208/ert.1317616</w:t>
      </w:r>
    </w:p>
    <w:p w14:paraId="3D4B15D0" w14:textId="77777777" w:rsidR="00252C47" w:rsidRDefault="0071620F">
      <w:pPr>
        <w:pStyle w:val="Heading1"/>
        <w:keepNext/>
        <w:keepLines w:val="0"/>
        <w:pageBreakBefore/>
        <w:spacing w:before="320" w:after="140"/>
      </w:pPr>
      <w:r>
        <w:rPr>
          <w:rFonts w:ascii="Bungee" w:eastAsia="Bungee" w:hAnsi="Bungee" w:cs="Bungee"/>
          <w:sz w:val="32"/>
        </w:rPr>
        <w:lastRenderedPageBreak/>
        <w:t>Appendix A — Citation evidence</w:t>
      </w:r>
    </w:p>
    <w:p w14:paraId="04908FB4" w14:textId="77777777" w:rsidR="00252C47" w:rsidRDefault="0071620F">
      <w:r>
        <w:rPr>
          <w:rFonts w:eastAsia="Times New Roman" w:cs="Times New Roman"/>
        </w:rPr>
        <w:t>Bastos et al. (2022), article page 1 (PDF page 2). The highlighted abstract passage supports the infrastructure-reporting statement in Section 3.</w:t>
      </w:r>
    </w:p>
    <w:p w14:paraId="38E59647" w14:textId="77777777" w:rsidR="00252C47" w:rsidRDefault="0071620F">
      <w:pPr>
        <w:jc w:val="center"/>
      </w:pPr>
      <w:r>
        <w:rPr>
          <w:noProof/>
        </w:rPr>
        <w:drawing>
          <wp:inline distT="0" distB="0" distL="0" distR="0" wp14:anchorId="617275B6" wp14:editId="7F1AA081">
            <wp:extent cx="5806440" cy="82099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png"/>
                    <pic:cNvPicPr/>
                  </pic:nvPicPr>
                  <pic:blipFill>
                    <a:blip r:embed="rId9"/>
                    <a:stretch>
                      <a:fillRect/>
                    </a:stretch>
                  </pic:blipFill>
                  <pic:spPr>
                    <a:xfrm>
                      <a:off x="0" y="0"/>
                      <a:ext cx="5806440" cy="8209945"/>
                    </a:xfrm>
                    <a:prstGeom prst="rect">
                      <a:avLst/>
                    </a:prstGeom>
                  </pic:spPr>
                </pic:pic>
              </a:graphicData>
            </a:graphic>
          </wp:inline>
        </w:drawing>
      </w:r>
    </w:p>
    <w:p w14:paraId="5AC2E9DF" w14:textId="77777777" w:rsidR="00252C47" w:rsidRDefault="0071620F">
      <w:pPr>
        <w:pStyle w:val="Heading1"/>
        <w:keepNext/>
        <w:keepLines w:val="0"/>
        <w:pageBreakBefore/>
        <w:spacing w:before="320" w:after="140"/>
      </w:pPr>
      <w:r>
        <w:rPr>
          <w:rFonts w:ascii="Bungee" w:eastAsia="Bungee" w:hAnsi="Bungee" w:cs="Bungee"/>
          <w:sz w:val="32"/>
        </w:rPr>
        <w:t>Appendix B — Citation evidence</w:t>
      </w:r>
    </w:p>
    <w:p w14:paraId="0293062D" w14:textId="77777777" w:rsidR="00252C47" w:rsidRDefault="0071620F">
      <w:r>
        <w:rPr>
          <w:rFonts w:eastAsia="Times New Roman" w:cs="Times New Roman"/>
        </w:rPr>
        <w:t>Dursun et al. (2024), article page 102 (PDF page 6). The highlighted passage supports the recycling-information statement in Section 3.</w:t>
      </w:r>
    </w:p>
    <w:p w14:paraId="5D60B0FB" w14:textId="77777777" w:rsidR="00252C47" w:rsidRDefault="0071620F">
      <w:pPr>
        <w:jc w:val="center"/>
      </w:pPr>
      <w:r>
        <w:rPr>
          <w:noProof/>
        </w:rPr>
        <w:drawing>
          <wp:inline distT="0" distB="0" distL="0" distR="0" wp14:anchorId="3B8C6974" wp14:editId="14B652E5">
            <wp:extent cx="5806440" cy="82099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png"/>
                    <pic:cNvPicPr/>
                  </pic:nvPicPr>
                  <pic:blipFill>
                    <a:blip r:embed="rId10"/>
                    <a:stretch>
                      <a:fillRect/>
                    </a:stretch>
                  </pic:blipFill>
                  <pic:spPr>
                    <a:xfrm>
                      <a:off x="0" y="0"/>
                      <a:ext cx="5806440" cy="8209945"/>
                    </a:xfrm>
                    <a:prstGeom prst="rect">
                      <a:avLst/>
                    </a:prstGeom>
                  </pic:spPr>
                </pic:pic>
              </a:graphicData>
            </a:graphic>
          </wp:inline>
        </w:drawing>
      </w:r>
    </w:p>
    <w:sectPr w:rsidR="00252C47">
      <w:footerReference w:type="default" r:id="rId11"/>
      <w:pgSz w:w="11909" w:h="16834"/>
      <w:pgMar w:top="1008" w:right="1152" w:bottom="1008" w:left="11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F59A" w14:textId="77777777" w:rsidR="0071620F" w:rsidRDefault="0071620F" w:rsidP="00C6554A">
      <w:pPr>
        <w:spacing w:after="0" w:line="240" w:lineRule="auto"/>
      </w:pPr>
      <w:r>
        <w:separator/>
      </w:r>
    </w:p>
  </w:endnote>
  <w:endnote w:type="continuationSeparator" w:id="0">
    <w:p w14:paraId="786AC122" w14:textId="77777777" w:rsidR="0071620F" w:rsidRDefault="0071620F" w:rsidP="00C65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Bungee">
    <w:panose1 w:val="00000000000000000000"/>
    <w:charset w:val="00"/>
    <w:family w:val="auto"/>
    <w:pitch w:val="variable"/>
    <w:sig w:usb0="A00000FF" w:usb1="5000F07B" w:usb2="00000010" w:usb3="00000000" w:csb0="00000193" w:csb1="00000000"/>
    <w:embedRegular r:id="rId1" w:fontKey="{7F59213F-E20A-4A87-AF88-634138AF3E5B}"/>
    <w:embedBold r:id="rId2" w:fontKey="{D7E17359-C608-4D8F-A4C7-999458F90D6E}"/>
  </w:font>
  <w:font w:name="Yanone Kaffeesatz">
    <w:panose1 w:val="00000000000000000000"/>
    <w:charset w:val="00"/>
    <w:family w:val="auto"/>
    <w:pitch w:val="variable"/>
    <w:sig w:usb0="A00002EF" w:usb1="5000204B" w:usb2="00000000" w:usb3="00000000" w:csb0="00000097" w:csb1="00000000"/>
    <w:embedRegular r:id="rId3" w:subsetted="1" w:fontKey="{35FFD7FC-19C5-4E7E-8DC7-8670C935E6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CCAF" w14:textId="77777777" w:rsidR="00F028A1" w:rsidRDefault="00ED7C44">
    <w:pPr>
      <w:pStyle w:val="Footer"/>
    </w:pPr>
    <w:r>
      <w:rPr>
        <w:rFonts w:eastAsia="Times New Roman" w:cs="Times New Roman"/>
        <w:caps w:val="0"/>
        <w:sz w:val="20"/>
      </w:rPr>
      <w:t xml:space="preserve">Page </w:t>
    </w:r>
    <w:r>
      <w:rPr>
        <w:rFonts w:eastAsia="Times New Roman" w:cs="Times New Roman"/>
        <w:caps w:val="0"/>
        <w:sz w:val="20"/>
      </w:rPr>
      <w:fldChar w:fldCharType="begin"/>
    </w:r>
    <w:r>
      <w:rPr>
        <w:rFonts w:eastAsia="Times New Roman" w:cs="Times New Roman"/>
        <w:caps w:val="0"/>
        <w:sz w:val="20"/>
      </w:rPr>
      <w:instrText xml:space="preserve"> PAGE  \* Arabic  \* MERGEFORMAT </w:instrText>
    </w:r>
    <w:r>
      <w:rPr>
        <w:rFonts w:eastAsia="Times New Roman" w:cs="Times New Roman"/>
        <w:caps w:val="0"/>
        <w:sz w:val="20"/>
      </w:rPr>
      <w:fldChar w:fldCharType="separate"/>
    </w:r>
    <w:r w:rsidR="002B4294">
      <w:rPr>
        <w:rFonts w:eastAsia="Times New Roman" w:cs="Times New Roman"/>
        <w:caps w:val="0"/>
        <w:noProof/>
        <w:sz w:val="20"/>
      </w:rPr>
      <w:t>1</w:t>
    </w:r>
    <w:r>
      <w:rPr>
        <w:rFonts w:eastAsia="Times New Roman" w:cs="Times New Roman"/>
        <w: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4BA06" w14:textId="77777777" w:rsidR="0071620F" w:rsidRDefault="0071620F" w:rsidP="00C6554A">
      <w:pPr>
        <w:spacing w:after="0" w:line="240" w:lineRule="auto"/>
      </w:pPr>
      <w:r>
        <w:separator/>
      </w:r>
    </w:p>
  </w:footnote>
  <w:footnote w:type="continuationSeparator" w:id="0">
    <w:p w14:paraId="11C47673" w14:textId="77777777" w:rsidR="0071620F" w:rsidRDefault="0071620F" w:rsidP="00C65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38C720A"/>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0186C3"/>
    <w:multiLevelType w:val="singleLevel"/>
    <w:tmpl w:val="F6282772"/>
    <w:lvl w:ilvl="0">
      <w:start w:val="1"/>
      <w:numFmt w:val="decimal"/>
      <w:lvlText w:val="%1."/>
      <w:lvlJc w:val="left"/>
    </w:lvl>
  </w:abstractNum>
  <w:abstractNum w:abstractNumId="11" w15:restartNumberingAfterBreak="0">
    <w:nsid w:val="000186C4"/>
    <w:multiLevelType w:val="singleLevel"/>
    <w:tmpl w:val="892609EE"/>
    <w:lvl w:ilvl="0">
      <w:start w:val="1"/>
      <w:numFmt w:val="decimal"/>
      <w:lvlText w:val="%1."/>
      <w:lvlJc w:val="left"/>
    </w:lvl>
  </w:abstractNum>
  <w:abstractNum w:abstractNumId="12"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6A21A41"/>
    <w:multiLevelType w:val="hybridMultilevel"/>
    <w:tmpl w:val="D92E38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5E22B53"/>
    <w:multiLevelType w:val="multilevel"/>
    <w:tmpl w:val="31A26B6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6894358"/>
    <w:multiLevelType w:val="multilevel"/>
    <w:tmpl w:val="31A26B64"/>
    <w:lvl w:ilvl="0">
      <w:start w:val="7"/>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9AF00E2"/>
    <w:multiLevelType w:val="multilevel"/>
    <w:tmpl w:val="271245B4"/>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8" w15:restartNumberingAfterBreak="0">
    <w:nsid w:val="1B65357F"/>
    <w:multiLevelType w:val="multilevel"/>
    <w:tmpl w:val="31A26B6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298682E"/>
    <w:multiLevelType w:val="multilevel"/>
    <w:tmpl w:val="0AAEF90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2CB0F03"/>
    <w:multiLevelType w:val="hybridMultilevel"/>
    <w:tmpl w:val="0AB893F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258B7294"/>
    <w:multiLevelType w:val="hybridMultilevel"/>
    <w:tmpl w:val="D06A1CF0"/>
    <w:lvl w:ilvl="0" w:tplc="9D3803E4">
      <w:start w:val="1"/>
      <w:numFmt w:val="decimal"/>
      <w:lvlText w:val="%1."/>
      <w:lvlJc w:val="left"/>
      <w:pPr>
        <w:ind w:left="180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2" w15:restartNumberingAfterBreak="0">
    <w:nsid w:val="2D3D3B5F"/>
    <w:multiLevelType w:val="multilevel"/>
    <w:tmpl w:val="F4CCD38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E3A129E"/>
    <w:multiLevelType w:val="multilevel"/>
    <w:tmpl w:val="B35C690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78A629F"/>
    <w:multiLevelType w:val="multilevel"/>
    <w:tmpl w:val="86F87906"/>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41E246AC"/>
    <w:multiLevelType w:val="hybridMultilevel"/>
    <w:tmpl w:val="3806BB2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426A1C48"/>
    <w:multiLevelType w:val="multilevel"/>
    <w:tmpl w:val="271245B4"/>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7"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B5A00B4"/>
    <w:multiLevelType w:val="hybridMultilevel"/>
    <w:tmpl w:val="F1D64EA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4DE3403C"/>
    <w:multiLevelType w:val="hybridMultilevel"/>
    <w:tmpl w:val="055289B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515627E6"/>
    <w:multiLevelType w:val="hybridMultilevel"/>
    <w:tmpl w:val="A768B45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530233C9"/>
    <w:multiLevelType w:val="hybridMultilevel"/>
    <w:tmpl w:val="5BE260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8B42FDC"/>
    <w:multiLevelType w:val="hybridMultilevel"/>
    <w:tmpl w:val="6A48E8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61D75148"/>
    <w:multiLevelType w:val="hybridMultilevel"/>
    <w:tmpl w:val="FF9EE7B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63643B42"/>
    <w:multiLevelType w:val="multilevel"/>
    <w:tmpl w:val="31A26B6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E101E7E"/>
    <w:multiLevelType w:val="hybridMultilevel"/>
    <w:tmpl w:val="DE3647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784958B1"/>
    <w:multiLevelType w:val="multilevel"/>
    <w:tmpl w:val="271245B4"/>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16cid:durableId="106390379">
    <w:abstractNumId w:val="9"/>
  </w:num>
  <w:num w:numId="2" w16cid:durableId="1998994235">
    <w:abstractNumId w:val="8"/>
  </w:num>
  <w:num w:numId="3" w16cid:durableId="1280646762">
    <w:abstractNumId w:val="8"/>
  </w:num>
  <w:num w:numId="4" w16cid:durableId="1853690237">
    <w:abstractNumId w:val="9"/>
  </w:num>
  <w:num w:numId="5" w16cid:durableId="180557781">
    <w:abstractNumId w:val="27"/>
  </w:num>
  <w:num w:numId="6" w16cid:durableId="1864660731">
    <w:abstractNumId w:val="12"/>
  </w:num>
  <w:num w:numId="7" w16cid:durableId="1485123704">
    <w:abstractNumId w:val="14"/>
  </w:num>
  <w:num w:numId="8" w16cid:durableId="130950200">
    <w:abstractNumId w:val="7"/>
  </w:num>
  <w:num w:numId="9" w16cid:durableId="533689753">
    <w:abstractNumId w:val="6"/>
  </w:num>
  <w:num w:numId="10" w16cid:durableId="507721640">
    <w:abstractNumId w:val="5"/>
  </w:num>
  <w:num w:numId="11" w16cid:durableId="1485701340">
    <w:abstractNumId w:val="4"/>
  </w:num>
  <w:num w:numId="12" w16cid:durableId="535504165">
    <w:abstractNumId w:val="3"/>
  </w:num>
  <w:num w:numId="13" w16cid:durableId="68887906">
    <w:abstractNumId w:val="2"/>
  </w:num>
  <w:num w:numId="14" w16cid:durableId="1249928632">
    <w:abstractNumId w:val="1"/>
  </w:num>
  <w:num w:numId="15" w16cid:durableId="569996090">
    <w:abstractNumId w:val="0"/>
  </w:num>
  <w:num w:numId="16" w16cid:durableId="1187257570">
    <w:abstractNumId w:val="31"/>
  </w:num>
  <w:num w:numId="17" w16cid:durableId="512452199">
    <w:abstractNumId w:val="17"/>
  </w:num>
  <w:num w:numId="18" w16cid:durableId="377752206">
    <w:abstractNumId w:val="21"/>
  </w:num>
  <w:num w:numId="19" w16cid:durableId="1661234196">
    <w:abstractNumId w:val="25"/>
  </w:num>
  <w:num w:numId="20" w16cid:durableId="1965500995">
    <w:abstractNumId w:val="29"/>
  </w:num>
  <w:num w:numId="21" w16cid:durableId="1670715476">
    <w:abstractNumId w:val="20"/>
  </w:num>
  <w:num w:numId="22" w16cid:durableId="310866947">
    <w:abstractNumId w:val="28"/>
  </w:num>
  <w:num w:numId="23" w16cid:durableId="955797284">
    <w:abstractNumId w:val="24"/>
  </w:num>
  <w:num w:numId="24" w16cid:durableId="978531454">
    <w:abstractNumId w:val="22"/>
  </w:num>
  <w:num w:numId="25" w16cid:durableId="564991822">
    <w:abstractNumId w:val="18"/>
  </w:num>
  <w:num w:numId="26" w16cid:durableId="665328133">
    <w:abstractNumId w:val="33"/>
  </w:num>
  <w:num w:numId="27" w16cid:durableId="1037392574">
    <w:abstractNumId w:val="15"/>
  </w:num>
  <w:num w:numId="28" w16cid:durableId="927880964">
    <w:abstractNumId w:val="16"/>
  </w:num>
  <w:num w:numId="29" w16cid:durableId="488593662">
    <w:abstractNumId w:val="34"/>
  </w:num>
  <w:num w:numId="30" w16cid:durableId="311836078">
    <w:abstractNumId w:val="35"/>
  </w:num>
  <w:num w:numId="31" w16cid:durableId="673382432">
    <w:abstractNumId w:val="36"/>
  </w:num>
  <w:num w:numId="32" w16cid:durableId="1202278336">
    <w:abstractNumId w:val="26"/>
  </w:num>
  <w:num w:numId="33" w16cid:durableId="772634033">
    <w:abstractNumId w:val="32"/>
  </w:num>
  <w:num w:numId="34" w16cid:durableId="1431775484">
    <w:abstractNumId w:val="13"/>
  </w:num>
  <w:num w:numId="35" w16cid:durableId="703749952">
    <w:abstractNumId w:val="23"/>
  </w:num>
  <w:num w:numId="36" w16cid:durableId="1380937089">
    <w:abstractNumId w:val="19"/>
  </w:num>
  <w:num w:numId="37" w16cid:durableId="1310750523">
    <w:abstractNumId w:val="30"/>
  </w:num>
  <w:num w:numId="38" w16cid:durableId="1281498688">
    <w:abstractNumId w:val="10"/>
    <w:lvlOverride w:ilvl="0">
      <w:startOverride w:val="1"/>
    </w:lvlOverride>
  </w:num>
  <w:num w:numId="39" w16cid:durableId="175979180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1A"/>
    <w:rsid w:val="00013573"/>
    <w:rsid w:val="00046395"/>
    <w:rsid w:val="00133438"/>
    <w:rsid w:val="00136DB7"/>
    <w:rsid w:val="001436BC"/>
    <w:rsid w:val="00212E19"/>
    <w:rsid w:val="00223D9D"/>
    <w:rsid w:val="00252C47"/>
    <w:rsid w:val="002554CD"/>
    <w:rsid w:val="00293B83"/>
    <w:rsid w:val="002B4294"/>
    <w:rsid w:val="00333D0D"/>
    <w:rsid w:val="0035390E"/>
    <w:rsid w:val="004C049F"/>
    <w:rsid w:val="005000E2"/>
    <w:rsid w:val="00517D7B"/>
    <w:rsid w:val="005879E3"/>
    <w:rsid w:val="005F1E7D"/>
    <w:rsid w:val="0061305C"/>
    <w:rsid w:val="00634426"/>
    <w:rsid w:val="00682E51"/>
    <w:rsid w:val="0069510D"/>
    <w:rsid w:val="006A3CE7"/>
    <w:rsid w:val="006D03E3"/>
    <w:rsid w:val="0071620F"/>
    <w:rsid w:val="007D0A84"/>
    <w:rsid w:val="008A2198"/>
    <w:rsid w:val="009271BF"/>
    <w:rsid w:val="0098621A"/>
    <w:rsid w:val="00AA0D7E"/>
    <w:rsid w:val="00AE571E"/>
    <w:rsid w:val="00C36304"/>
    <w:rsid w:val="00C373D3"/>
    <w:rsid w:val="00C6554A"/>
    <w:rsid w:val="00C722F4"/>
    <w:rsid w:val="00CB5251"/>
    <w:rsid w:val="00CF6DA9"/>
    <w:rsid w:val="00E07C30"/>
    <w:rsid w:val="00ED7C44"/>
    <w:rsid w:val="00F028A1"/>
    <w:rsid w:val="00FC2F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C36F6"/>
  <w15:chartTrackingRefBased/>
  <w15:docId w15:val="{D40B96F3-964E-43D9-9913-35EE2BC3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pPr>
      <w:spacing w:before="0" w:after="120" w:line="276" w:lineRule="auto"/>
    </w:pPr>
    <w:rPr>
      <w:rFonts w:ascii="Times New Roman" w:hAnsi="Times New Roman"/>
      <w:color w:val="6C1A21"/>
      <w:sz w:val="24"/>
    </w:rPr>
  </w:style>
  <w:style w:type="paragraph" w:styleId="Heading1">
    <w:name w:val="heading 1"/>
    <w:basedOn w:val="Normal"/>
    <w:next w:val="Normal"/>
    <w:link w:val="Heading1Char"/>
    <w:uiPriority w:val="9"/>
    <w:qFormat/>
    <w:rsid w:val="00333D0D"/>
    <w:pPr>
      <w:keepLines/>
      <w:contextualSpacing/>
      <w:outlineLvl w:val="0"/>
    </w:pPr>
    <w:rPr>
      <w:rFonts w:asciiTheme="majorHAnsi" w:eastAsiaTheme="majorEastAsia" w:hAnsiTheme="majorHAnsi" w:cstheme="majorBidi"/>
    </w:rPr>
  </w:style>
  <w:style w:type="paragraph" w:styleId="Heading2">
    <w:name w:val="heading 2"/>
    <w:basedOn w:val="Normal"/>
    <w:next w:val="Normal"/>
    <w:link w:val="Heading2Char"/>
    <w:uiPriority w:val="9"/>
    <w:unhideWhenUsed/>
    <w:qFormat/>
    <w:rsid w:val="00333D0D"/>
    <w:pPr>
      <w:keepLines/>
      <w:contextualSpacing/>
      <w:outlineLvl w:val="1"/>
    </w:pPr>
    <w:rPr>
      <w:rFonts w:asciiTheme="majorHAnsi" w:eastAsiaTheme="majorEastAsia" w:hAnsiTheme="majorHAnsi" w:cstheme="majorBidi"/>
      <w:caps/>
    </w:rPr>
  </w:style>
  <w:style w:type="paragraph" w:styleId="Heading3">
    <w:name w:val="heading 3"/>
    <w:basedOn w:val="Normal"/>
    <w:next w:val="Normal"/>
    <w:link w:val="Heading3Char"/>
    <w:uiPriority w:val="9"/>
    <w:semiHidden/>
    <w:unhideWhenUsed/>
    <w:qFormat/>
    <w:rsid w:val="002554CD"/>
    <w:pPr>
      <w:keepLines/>
      <w:outlineLvl w:val="2"/>
    </w:pPr>
    <w:rPr>
      <w:rFonts w:asciiTheme="majorHAnsi" w:eastAsiaTheme="majorEastAsia" w:hAnsiTheme="majorHAnsi" w:cstheme="majorBidi"/>
      <w:szCs w:val="24"/>
    </w:rPr>
  </w:style>
  <w:style w:type="paragraph" w:styleId="Heading6">
    <w:name w:val="heading 6"/>
    <w:basedOn w:val="Normal"/>
    <w:next w:val="Normal"/>
    <w:link w:val="Heading6Char"/>
    <w:uiPriority w:val="9"/>
    <w:semiHidden/>
    <w:unhideWhenUsed/>
    <w:qFormat/>
    <w:rsid w:val="002554CD"/>
    <w:pPr>
      <w:keepLines/>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554CD"/>
    <w:pPr>
      <w:keepLines/>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554CD"/>
    <w:pPr>
      <w:keepLines/>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rsid w:val="002554CD"/>
    <w:pPr>
      <w:keepLines/>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6C1A21"/>
      <w:sz w:val="24"/>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6C1A21"/>
      <w:sz w:val="24"/>
    </w:rPr>
  </w:style>
  <w:style w:type="paragraph" w:customStyle="1" w:styleId="ContactInfo">
    <w:name w:val="Contact Info"/>
    <w:basedOn w:val="Normal"/>
    <w:uiPriority w:val="4"/>
    <w:qFormat/>
    <w:rsid w:val="00C6554A"/>
    <w:pPr>
      <w:jc w:val="center"/>
    </w:pPr>
  </w:style>
  <w:style w:type="paragraph" w:styleId="ListBullet">
    <w:name w:val="List Bullet"/>
    <w:basedOn w:val="Normal"/>
    <w:uiPriority w:val="10"/>
    <w:unhideWhenUsed/>
    <w:qFormat/>
    <w:rsid w:val="00C6554A"/>
    <w:pPr>
      <w:numPr>
        <w:numId w:val="4"/>
      </w:numPr>
      <w:ind w:left="0" w:firstLine="0"/>
    </w:pPr>
  </w:style>
  <w:style w:type="paragraph" w:styleId="Title">
    <w:name w:val="Title"/>
    <w:basedOn w:val="Normal"/>
    <w:link w:val="TitleChar"/>
    <w:uiPriority w:val="2"/>
    <w:unhideWhenUsed/>
    <w:qFormat/>
    <w:rsid w:val="00333D0D"/>
    <w:pPr>
      <w:contextualSpacing/>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6C1A21"/>
      <w:kern w:val="28"/>
      <w:sz w:val="24"/>
    </w:rPr>
  </w:style>
  <w:style w:type="paragraph" w:styleId="Subtitle">
    <w:name w:val="Subtitle"/>
    <w:basedOn w:val="Normal"/>
    <w:link w:val="SubtitleChar"/>
    <w:uiPriority w:val="3"/>
    <w:unhideWhenUsed/>
    <w:qFormat/>
    <w:rsid w:val="00333D0D"/>
    <w:pPr>
      <w:numPr>
        <w:ilvl w:val="1"/>
      </w:numPr>
      <w:contextualSpacing/>
      <w:jc w:val="center"/>
    </w:pPr>
    <w:rPr>
      <w:rFonts w:asciiTheme="majorHAnsi" w:eastAsiaTheme="majorEastAsia" w:hAnsiTheme="majorHAnsi" w:cstheme="majorBidi"/>
      <w:caps/>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color w:val="6C1A21"/>
      <w:sz w:val="24"/>
    </w:rPr>
  </w:style>
  <w:style w:type="paragraph" w:styleId="Footer">
    <w:name w:val="footer"/>
    <w:basedOn w:val="Normal"/>
    <w:link w:val="FooterChar"/>
    <w:uiPriority w:val="99"/>
    <w:unhideWhenUsed/>
    <w:rsid w:val="00C6554A"/>
    <w:pPr>
      <w:jc w:val="right"/>
    </w:pPr>
    <w:rPr>
      <w:caps/>
    </w:rPr>
  </w:style>
  <w:style w:type="character" w:customStyle="1" w:styleId="FooterChar">
    <w:name w:val="Footer Char"/>
    <w:basedOn w:val="DefaultParagraphFont"/>
    <w:link w:val="Footer"/>
    <w:uiPriority w:val="99"/>
    <w:rsid w:val="00C6554A"/>
    <w:rPr>
      <w:rFonts w:ascii="Times New Roman" w:hAnsi="Times New Roman"/>
      <w:caps/>
      <w:color w:val="6C1A21"/>
      <w:sz w:val="24"/>
    </w:rPr>
  </w:style>
  <w:style w:type="paragraph" w:customStyle="1" w:styleId="Photo">
    <w:name w:val="Photo"/>
    <w:basedOn w:val="Normal"/>
    <w:uiPriority w:val="1"/>
    <w:qFormat/>
    <w:rsid w:val="00C6554A"/>
    <w:pPr>
      <w:jc w:val="center"/>
    </w:pPr>
  </w:style>
  <w:style w:type="paragraph" w:styleId="Header">
    <w:name w:val="header"/>
    <w:basedOn w:val="Normal"/>
    <w:link w:val="HeaderChar"/>
    <w:uiPriority w:val="99"/>
    <w:unhideWhenUsed/>
    <w:rsid w:val="00C6554A"/>
  </w:style>
  <w:style w:type="character" w:customStyle="1" w:styleId="HeaderChar">
    <w:name w:val="Header Char"/>
    <w:basedOn w:val="DefaultParagraphFont"/>
    <w:link w:val="Header"/>
    <w:uiPriority w:val="99"/>
    <w:rsid w:val="00C6554A"/>
    <w:rPr>
      <w:rFonts w:ascii="Times New Roman" w:hAnsi="Times New Roman"/>
      <w:color w:val="6C1A21"/>
      <w:sz w:val="24"/>
      <w:szCs w:val="20"/>
      <w:lang w:eastAsia="ja-JP"/>
    </w:rPr>
  </w:style>
  <w:style w:type="paragraph" w:styleId="ListNumber">
    <w:name w:val="List Number"/>
    <w:basedOn w:val="Normal"/>
    <w:uiPriority w:val="11"/>
    <w:unhideWhenUsed/>
    <w:qFormat/>
    <w:rsid w:val="00C6554A"/>
    <w:pPr>
      <w:numPr>
        <w:numId w:val="3"/>
      </w:numPr>
      <w:ind w:left="0" w:firstLine="0"/>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6C1A21"/>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6C1A21"/>
      <w:sz w:val="24"/>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6C1A21"/>
      <w:sz w:val="24"/>
      <w:szCs w:val="21"/>
    </w:rPr>
  </w:style>
  <w:style w:type="character" w:styleId="IntenseEmphasis">
    <w:name w:val="Intense Emphasis"/>
    <w:basedOn w:val="DefaultParagraphFont"/>
    <w:uiPriority w:val="21"/>
    <w:semiHidden/>
    <w:unhideWhenUsed/>
    <w:qFormat/>
    <w:rsid w:val="00C6554A"/>
    <w:rPr>
      <w:rFonts w:ascii="Times New Roman" w:hAnsi="Times New Roman"/>
      <w:i/>
      <w:iCs/>
      <w:color w:val="6C1A21"/>
      <w:sz w:val="24"/>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ind w:right="864"/>
      <w:jc w:val="center"/>
    </w:pPr>
    <w:rPr>
      <w:i/>
      <w:iCs/>
    </w:rPr>
  </w:style>
  <w:style w:type="character" w:customStyle="1" w:styleId="IntenseQuoteChar">
    <w:name w:val="Intense Quote Char"/>
    <w:basedOn w:val="DefaultParagraphFont"/>
    <w:link w:val="IntenseQuote"/>
    <w:uiPriority w:val="30"/>
    <w:semiHidden/>
    <w:rsid w:val="00C6554A"/>
    <w:rPr>
      <w:rFonts w:ascii="Times New Roman" w:hAnsi="Times New Roman"/>
      <w:i/>
      <w:iCs/>
      <w:color w:val="6C1A21"/>
      <w:sz w:val="24"/>
    </w:rPr>
  </w:style>
  <w:style w:type="character" w:styleId="IntenseReference">
    <w:name w:val="Intense Reference"/>
    <w:basedOn w:val="DefaultParagraphFont"/>
    <w:uiPriority w:val="32"/>
    <w:semiHidden/>
    <w:unhideWhenUsed/>
    <w:qFormat/>
    <w:rsid w:val="00C6554A"/>
    <w:rPr>
      <w:rFonts w:ascii="Times New Roman" w:hAnsi="Times New Roman"/>
      <w:b/>
      <w:bCs/>
      <w:caps w:val="0"/>
      <w:smallCaps/>
      <w:color w:val="6C1A21"/>
      <w:spacing w:val="5"/>
      <w:sz w:val="24"/>
    </w:rPr>
  </w:style>
  <w:style w:type="paragraph" w:styleId="Caption">
    <w:name w:val="caption"/>
    <w:basedOn w:val="Normal"/>
    <w:next w:val="Normal"/>
    <w:uiPriority w:val="35"/>
    <w:semiHidden/>
    <w:unhideWhenUsed/>
    <w:qFormat/>
    <w:rsid w:val="00C6554A"/>
    <w:rPr>
      <w:i/>
      <w:iCs/>
      <w:szCs w:val="18"/>
    </w:rPr>
  </w:style>
  <w:style w:type="paragraph" w:styleId="BalloonText">
    <w:name w:val="Balloon Text"/>
    <w:basedOn w:val="Normal"/>
    <w:link w:val="BalloonTextChar"/>
    <w:uiPriority w:val="99"/>
    <w:semiHidden/>
    <w:unhideWhenUsed/>
    <w:rsid w:val="00C6554A"/>
    <w:rPr>
      <w:rFonts w:cs="Segoe UI"/>
      <w:szCs w:val="18"/>
    </w:rPr>
  </w:style>
  <w:style w:type="character" w:customStyle="1" w:styleId="BalloonTextChar">
    <w:name w:val="Balloon Text Char"/>
    <w:basedOn w:val="DefaultParagraphFont"/>
    <w:link w:val="BalloonText"/>
    <w:uiPriority w:val="99"/>
    <w:semiHidden/>
    <w:rsid w:val="00C6554A"/>
    <w:rPr>
      <w:rFonts w:ascii="Times New Roman" w:hAnsi="Times New Roman" w:cs="Segoe UI"/>
      <w:color w:val="6C1A21"/>
      <w:sz w:val="24"/>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right="1152"/>
    </w:pPr>
    <w:rPr>
      <w:rFonts w:eastAsiaTheme="minorEastAsia"/>
      <w:i/>
      <w:iCs/>
    </w:rPr>
  </w:style>
  <w:style w:type="paragraph" w:styleId="BodyText3">
    <w:name w:val="Body Text 3"/>
    <w:basedOn w:val="Normal"/>
    <w:link w:val="BodyText3Char"/>
    <w:uiPriority w:val="99"/>
    <w:semiHidden/>
    <w:unhideWhenUsed/>
    <w:rsid w:val="00C6554A"/>
    <w:rPr>
      <w:szCs w:val="16"/>
    </w:rPr>
  </w:style>
  <w:style w:type="character" w:customStyle="1" w:styleId="BodyText3Char">
    <w:name w:val="Body Text 3 Char"/>
    <w:basedOn w:val="DefaultParagraphFont"/>
    <w:link w:val="BodyText3"/>
    <w:uiPriority w:val="99"/>
    <w:semiHidden/>
    <w:rsid w:val="00C6554A"/>
    <w:rPr>
      <w:rFonts w:ascii="Times New Roman" w:hAnsi="Times New Roman"/>
      <w:color w:val="6C1A21"/>
      <w:sz w:val="24"/>
      <w:szCs w:val="16"/>
    </w:rPr>
  </w:style>
  <w:style w:type="paragraph" w:styleId="BodyTextIndent3">
    <w:name w:val="Body Text Indent 3"/>
    <w:basedOn w:val="Normal"/>
    <w:link w:val="BodyTextIndent3Char"/>
    <w:uiPriority w:val="99"/>
    <w:semiHidden/>
    <w:unhideWhenUsed/>
    <w:rsid w:val="00C6554A"/>
    <w:rPr>
      <w:szCs w:val="16"/>
    </w:rPr>
  </w:style>
  <w:style w:type="character" w:customStyle="1" w:styleId="BodyTextIndent3Char">
    <w:name w:val="Body Text Indent 3 Char"/>
    <w:basedOn w:val="DefaultParagraphFont"/>
    <w:link w:val="BodyTextIndent3"/>
    <w:uiPriority w:val="99"/>
    <w:semiHidden/>
    <w:rsid w:val="00C6554A"/>
    <w:rPr>
      <w:rFonts w:ascii="Times New Roman" w:hAnsi="Times New Roman"/>
      <w:color w:val="6C1A21"/>
      <w:sz w:val="24"/>
      <w:szCs w:val="16"/>
    </w:rPr>
  </w:style>
  <w:style w:type="character" w:styleId="CommentReference">
    <w:name w:val="annotation reference"/>
    <w:basedOn w:val="DefaultParagraphFont"/>
    <w:uiPriority w:val="99"/>
    <w:semiHidden/>
    <w:unhideWhenUsed/>
    <w:rsid w:val="00C6554A"/>
    <w:rPr>
      <w:rFonts w:ascii="Times New Roman" w:hAnsi="Times New Roman"/>
      <w:color w:val="6C1A21"/>
      <w:sz w:val="24"/>
      <w:szCs w:val="16"/>
    </w:rPr>
  </w:style>
  <w:style w:type="paragraph" w:styleId="CommentText">
    <w:name w:val="annotation text"/>
    <w:basedOn w:val="Normal"/>
    <w:link w:val="CommentTextChar"/>
    <w:uiPriority w:val="99"/>
    <w:semiHidden/>
    <w:unhideWhenUsed/>
    <w:rsid w:val="00C6554A"/>
    <w:rPr>
      <w:szCs w:val="20"/>
    </w:rPr>
  </w:style>
  <w:style w:type="character" w:customStyle="1" w:styleId="CommentTextChar">
    <w:name w:val="Comment Text Char"/>
    <w:basedOn w:val="DefaultParagraphFont"/>
    <w:link w:val="CommentText"/>
    <w:uiPriority w:val="99"/>
    <w:semiHidden/>
    <w:rsid w:val="00C6554A"/>
    <w:rPr>
      <w:rFonts w:ascii="Times New Roman" w:hAnsi="Times New Roman"/>
      <w:color w:val="6C1A21"/>
      <w:sz w:val="24"/>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rFonts w:ascii="Times New Roman" w:hAnsi="Times New Roman"/>
      <w:b/>
      <w:bCs/>
      <w:color w:val="6C1A21"/>
      <w:sz w:val="24"/>
      <w:szCs w:val="20"/>
    </w:rPr>
  </w:style>
  <w:style w:type="paragraph" w:styleId="DocumentMap">
    <w:name w:val="Document Map"/>
    <w:basedOn w:val="Normal"/>
    <w:link w:val="DocumentMapChar"/>
    <w:uiPriority w:val="99"/>
    <w:semiHidden/>
    <w:unhideWhenUsed/>
    <w:rsid w:val="00C6554A"/>
    <w:rPr>
      <w:rFonts w:cs="Segoe UI"/>
      <w:szCs w:val="16"/>
    </w:rPr>
  </w:style>
  <w:style w:type="character" w:customStyle="1" w:styleId="DocumentMapChar">
    <w:name w:val="Document Map Char"/>
    <w:basedOn w:val="DefaultParagraphFont"/>
    <w:link w:val="DocumentMap"/>
    <w:uiPriority w:val="99"/>
    <w:semiHidden/>
    <w:rsid w:val="00C6554A"/>
    <w:rPr>
      <w:rFonts w:ascii="Times New Roman" w:hAnsi="Times New Roman" w:cs="Segoe UI"/>
      <w:color w:val="6C1A21"/>
      <w:sz w:val="24"/>
      <w:szCs w:val="16"/>
    </w:rPr>
  </w:style>
  <w:style w:type="paragraph" w:styleId="EndnoteText">
    <w:name w:val="endnote text"/>
    <w:basedOn w:val="Normal"/>
    <w:link w:val="EndnoteTextChar"/>
    <w:uiPriority w:val="99"/>
    <w:semiHidden/>
    <w:unhideWhenUsed/>
    <w:rsid w:val="00C6554A"/>
    <w:rPr>
      <w:szCs w:val="20"/>
    </w:rPr>
  </w:style>
  <w:style w:type="character" w:customStyle="1" w:styleId="EndnoteTextChar">
    <w:name w:val="Endnote Text Char"/>
    <w:basedOn w:val="DefaultParagraphFont"/>
    <w:link w:val="EndnoteText"/>
    <w:uiPriority w:val="99"/>
    <w:semiHidden/>
    <w:rsid w:val="00C6554A"/>
    <w:rPr>
      <w:rFonts w:ascii="Times New Roman" w:hAnsi="Times New Roman"/>
      <w:color w:val="6C1A21"/>
      <w:sz w:val="24"/>
      <w:szCs w:val="20"/>
    </w:rPr>
  </w:style>
  <w:style w:type="paragraph" w:styleId="EnvelopeReturn">
    <w:name w:val="envelope return"/>
    <w:basedOn w:val="Normal"/>
    <w:uiPriority w:val="99"/>
    <w:semiHidden/>
    <w:unhideWhenUsed/>
    <w:rsid w:val="00C6554A"/>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rFonts w:ascii="Times New Roman" w:hAnsi="Times New Roman"/>
      <w:color w:val="6C1A21"/>
      <w:sz w:val="24"/>
      <w:u w:val="single"/>
    </w:rPr>
  </w:style>
  <w:style w:type="paragraph" w:styleId="FootnoteText">
    <w:name w:val="footnote text"/>
    <w:basedOn w:val="Normal"/>
    <w:link w:val="FootnoteTextChar"/>
    <w:uiPriority w:val="99"/>
    <w:semiHidden/>
    <w:unhideWhenUsed/>
    <w:rsid w:val="00C6554A"/>
    <w:rPr>
      <w:szCs w:val="20"/>
    </w:rPr>
  </w:style>
  <w:style w:type="character" w:customStyle="1" w:styleId="FootnoteTextChar">
    <w:name w:val="Footnote Text Char"/>
    <w:basedOn w:val="DefaultParagraphFont"/>
    <w:link w:val="FootnoteText"/>
    <w:uiPriority w:val="99"/>
    <w:semiHidden/>
    <w:rsid w:val="00C6554A"/>
    <w:rPr>
      <w:rFonts w:ascii="Times New Roman" w:hAnsi="Times New Roman"/>
      <w:color w:val="6C1A21"/>
      <w:sz w:val="24"/>
      <w:szCs w:val="20"/>
    </w:rPr>
  </w:style>
  <w:style w:type="character" w:styleId="HTMLCode">
    <w:name w:val="HTML Code"/>
    <w:basedOn w:val="DefaultParagraphFont"/>
    <w:uiPriority w:val="99"/>
    <w:semiHidden/>
    <w:unhideWhenUsed/>
    <w:rsid w:val="00C6554A"/>
    <w:rPr>
      <w:rFonts w:ascii="Times New Roman" w:hAnsi="Times New Roman"/>
      <w:color w:val="6C1A21"/>
      <w:sz w:val="24"/>
      <w:szCs w:val="20"/>
    </w:rPr>
  </w:style>
  <w:style w:type="character" w:styleId="HTMLKeyboard">
    <w:name w:val="HTML Keyboard"/>
    <w:basedOn w:val="DefaultParagraphFont"/>
    <w:uiPriority w:val="99"/>
    <w:semiHidden/>
    <w:unhideWhenUsed/>
    <w:rsid w:val="00C6554A"/>
    <w:rPr>
      <w:rFonts w:ascii="Times New Roman" w:hAnsi="Times New Roman"/>
      <w:color w:val="6C1A21"/>
      <w:sz w:val="24"/>
      <w:szCs w:val="20"/>
    </w:rPr>
  </w:style>
  <w:style w:type="paragraph" w:styleId="HTMLPreformatted">
    <w:name w:val="HTML Preformatted"/>
    <w:basedOn w:val="Normal"/>
    <w:link w:val="HTMLPreformattedChar"/>
    <w:uiPriority w:val="99"/>
    <w:semiHidden/>
    <w:unhideWhenUsed/>
    <w:rsid w:val="00C6554A"/>
    <w:rPr>
      <w:szCs w:val="20"/>
    </w:rPr>
  </w:style>
  <w:style w:type="character" w:customStyle="1" w:styleId="HTMLPreformattedChar">
    <w:name w:val="HTML Preformatted Char"/>
    <w:basedOn w:val="DefaultParagraphFont"/>
    <w:link w:val="HTMLPreformatted"/>
    <w:uiPriority w:val="99"/>
    <w:semiHidden/>
    <w:rsid w:val="00C6554A"/>
    <w:rPr>
      <w:rFonts w:ascii="Times New Roman" w:hAnsi="Times New Roman"/>
      <w:color w:val="6C1A21"/>
      <w:sz w:val="24"/>
      <w:szCs w:val="20"/>
    </w:rPr>
  </w:style>
  <w:style w:type="character" w:styleId="HTMLTypewriter">
    <w:name w:val="HTML Typewriter"/>
    <w:basedOn w:val="DefaultParagraphFont"/>
    <w:uiPriority w:val="99"/>
    <w:semiHidden/>
    <w:unhideWhenUsed/>
    <w:rsid w:val="00C6554A"/>
    <w:rPr>
      <w:rFonts w:ascii="Times New Roman" w:hAnsi="Times New Roman"/>
      <w:color w:val="6C1A21"/>
      <w:sz w:val="24"/>
      <w:szCs w:val="20"/>
    </w:rPr>
  </w:style>
  <w:style w:type="character" w:styleId="Hyperlink">
    <w:name w:val="Hyperlink"/>
    <w:basedOn w:val="DefaultParagraphFont"/>
    <w:uiPriority w:val="99"/>
    <w:semiHidden/>
    <w:unhideWhenUsed/>
    <w:rsid w:val="00C6554A"/>
    <w:rPr>
      <w:rFonts w:ascii="Times New Roman" w:hAnsi="Times New Roman"/>
      <w:color w:val="6C1A21"/>
      <w:sz w:val="24"/>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before="0" w:after="120" w:line="276" w:lineRule="auto"/>
    </w:pPr>
    <w:rPr>
      <w:rFonts w:ascii="Times New Roman" w:hAnsi="Times New Roman"/>
      <w:color w:val="6C1A21"/>
      <w:sz w:val="24"/>
      <w:szCs w:val="20"/>
    </w:rPr>
  </w:style>
  <w:style w:type="character" w:customStyle="1" w:styleId="MacroTextChar">
    <w:name w:val="Macro Text Char"/>
    <w:basedOn w:val="DefaultParagraphFont"/>
    <w:link w:val="MacroText"/>
    <w:uiPriority w:val="99"/>
    <w:semiHidden/>
    <w:rsid w:val="00C6554A"/>
    <w:rPr>
      <w:rFonts w:ascii="Times New Roman" w:hAnsi="Times New Roman"/>
      <w:color w:val="6C1A21"/>
      <w:sz w:val="24"/>
      <w:szCs w:val="20"/>
    </w:rPr>
  </w:style>
  <w:style w:type="character" w:styleId="PlaceholderText">
    <w:name w:val="Placeholder Text"/>
    <w:basedOn w:val="DefaultParagraphFont"/>
    <w:uiPriority w:val="99"/>
    <w:semiHidden/>
    <w:rsid w:val="00C6554A"/>
    <w:rPr>
      <w:rFonts w:ascii="Times New Roman" w:hAnsi="Times New Roman"/>
      <w:color w:val="6C1A21"/>
      <w:sz w:val="24"/>
    </w:rPr>
  </w:style>
  <w:style w:type="paragraph" w:styleId="PlainText">
    <w:name w:val="Plain Text"/>
    <w:basedOn w:val="Normal"/>
    <w:link w:val="PlainTextChar"/>
    <w:uiPriority w:val="99"/>
    <w:semiHidden/>
    <w:unhideWhenUsed/>
    <w:rsid w:val="00C6554A"/>
    <w:rPr>
      <w:szCs w:val="21"/>
    </w:rPr>
  </w:style>
  <w:style w:type="character" w:customStyle="1" w:styleId="PlainTextChar">
    <w:name w:val="Plain Text Char"/>
    <w:basedOn w:val="DefaultParagraphFont"/>
    <w:link w:val="PlainText"/>
    <w:uiPriority w:val="99"/>
    <w:semiHidden/>
    <w:rsid w:val="00C6554A"/>
    <w:rPr>
      <w:rFonts w:ascii="Times New Roman" w:hAnsi="Times New Roman"/>
      <w:color w:val="6C1A21"/>
      <w:sz w:val="24"/>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6C1A21"/>
      <w:sz w:val="24"/>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6C1A21"/>
      <w:sz w:val="24"/>
    </w:rPr>
  </w:style>
  <w:style w:type="paragraph" w:customStyle="1" w:styleId="1CD7CD595A644217A41B81347954B597">
    <w:name w:val="1CD7CD595A644217A41B81347954B597"/>
    <w:rsid w:val="005F1E7D"/>
    <w:pPr>
      <w:spacing w:before="0" w:after="120" w:line="276" w:lineRule="auto"/>
    </w:pPr>
    <w:rPr>
      <w:rFonts w:ascii="Times New Roman" w:eastAsiaTheme="minorEastAsia" w:hAnsi="Times New Roman"/>
      <w:color w:val="6C1A21"/>
      <w:kern w:val="2"/>
      <w:sz w:val="24"/>
      <w:szCs w:val="24"/>
      <w:lang w:val="en-MY" w:eastAsia="en-MY"/>
      <w14:ligatures w14:val="standardContextual"/>
    </w:rPr>
  </w:style>
  <w:style w:type="paragraph" w:styleId="ListParagraph">
    <w:name w:val="List Paragraph"/>
    <w:basedOn w:val="Normal"/>
    <w:uiPriority w:val="34"/>
    <w:unhideWhenUsed/>
    <w:qFormat/>
    <w:rsid w:val="00AE571E"/>
    <w:pPr>
      <w:contextualSpacing/>
    </w:pPr>
  </w:style>
  <w:style w:type="table" w:styleId="TableGrid">
    <w:name w:val="Table Grid"/>
    <w:basedOn w:val="TableNormal"/>
    <w:uiPriority w:val="39"/>
    <w:rsid w:val="001436B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436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4">
    <w:name w:val="Grid Table 4 Accent 4"/>
    <w:basedOn w:val="TableNormal"/>
    <w:uiPriority w:val="49"/>
    <w:rsid w:val="001436BC"/>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MY%7bB9B5DB1C-2B4E-4984-A02A-EE5C7D20D1B2%7d\%7bB2FA6148-CED5-4CCF-9B7C-5AEC54701F43%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{B2FA6148-CED5-4CCF-9B7C-5AEC54701F43}TF1f75cea0-c848-4caf-b47d-6cb36ce18799d83c335b_win32-12e0587c7c54</Template>
  <TotalTime>0</TotalTime>
  <Pages>6</Pages>
  <Words>810</Words>
  <Characters>4618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MU'AZ BIN MA'MUN</cp:lastModifiedBy>
  <cp:revision>3</cp:revision>
  <dcterms:created xsi:type="dcterms:W3CDTF">2026-10-21T09:18:00Z</dcterms:created>
  <dcterms:modified xsi:type="dcterms:W3CDTF">2026-10-22T02:07:00Z</dcterms:modified>
</cp:coreProperties>
</file>